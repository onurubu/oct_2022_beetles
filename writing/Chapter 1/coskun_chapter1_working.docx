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 xml:space="preserve">Chapter 1: </w:t>
      </w:r>
    </w:p>
    <w:p>
      <w:pPr>
        <w:pStyle w:val="Heading1"/>
        <w:spacing w:lineRule="auto" w:line="360"/>
        <w:ind w:hanging="0" w:start="0"/>
        <w:rPr/>
      </w:pPr>
      <w:r>
        <w:rPr/>
        <w:t>Introduction</w:t>
      </w:r>
    </w:p>
    <w:p>
      <w:pPr>
        <w:pStyle w:val="Heading2"/>
        <w:numPr>
          <w:ilvl w:val="1"/>
          <w:numId w:val="2"/>
        </w:numPr>
        <w:spacing w:lineRule="auto" w:line="360"/>
        <w:rPr/>
      </w:pPr>
      <w:r>
        <w:rPr/>
        <w:t>Insect decline and conservation bias</w:t>
      </w:r>
    </w:p>
    <w:p>
      <w:pPr>
        <w:pStyle w:val="BodyText"/>
        <w:rPr/>
      </w:pPr>
      <w:r>
        <w:rPr>
          <w:color w:val="000000"/>
        </w:rPr>
        <w:t xml:space="preserve">There has been an estimated 58% decline in global abundance for </w:t>
      </w:r>
      <w:r>
        <w:rPr/>
        <w:t>vertebrates</w:t>
      </w:r>
      <w:r>
        <w:rPr>
          <w:color w:val="000000"/>
        </w:rPr>
        <w:t xml:space="preserve"> over the last 50 years </w:t>
      </w:r>
      <w:bookmarkStart w:id="0" w:name="ZOTERO_BREF_Iz95eS5zBZSL"/>
      <w:r>
        <w:rPr>
          <w:color w:val="000000"/>
        </w:rPr>
        <w:t>(WWF, 2016)</w:t>
      </w:r>
      <w:bookmarkEnd w:id="0"/>
      <w:r>
        <w:rPr>
          <w:color w:val="000000"/>
        </w:rPr>
        <w:t>. However</w:t>
      </w:r>
      <w:r>
        <w:rPr>
          <w:color w:val="000000"/>
          <w:lang w:val="en-US"/>
        </w:rPr>
        <w:t>,</w:t>
      </w:r>
      <w:r>
        <w:rPr>
          <w:color w:val="000000"/>
        </w:rPr>
        <w:t xml:space="preserve"> the pace of decline </w:t>
      </w:r>
      <w:r>
        <w:rPr>
          <w:color w:val="000000"/>
          <w:lang w:val="en-US"/>
        </w:rPr>
        <w:t>in invertebrates, particularly</w:t>
      </w:r>
      <w:r>
        <w:rPr>
          <w:color w:val="000000"/>
        </w:rPr>
        <w:t xml:space="preserve"> </w:t>
      </w:r>
      <w:r>
        <w:rPr>
          <w:color w:val="000000"/>
          <w:lang w:val="en-US"/>
        </w:rPr>
        <w:t xml:space="preserve">insects, </w:t>
      </w:r>
      <w:r>
        <w:rPr>
          <w:color w:val="000000"/>
        </w:rPr>
        <w:t xml:space="preserve">reported by many studies </w:t>
      </w:r>
      <w:r>
        <w:rPr>
          <w:color w:val="000000"/>
          <w:lang w:val="en-US"/>
        </w:rPr>
        <w:t xml:space="preserve">far </w:t>
      </w:r>
      <w:r>
        <w:rPr>
          <w:color w:val="000000"/>
        </w:rPr>
        <w:t xml:space="preserve">exceeds that </w:t>
      </w:r>
      <w:r>
        <w:rPr>
          <w:color w:val="000000"/>
          <w:lang w:val="en-US"/>
        </w:rPr>
        <w:t>of</w:t>
      </w:r>
      <w:r>
        <w:rPr>
          <w:color w:val="000000"/>
        </w:rPr>
        <w:t xml:space="preserve"> vertebrates </w:t>
      </w:r>
      <w:bookmarkStart w:id="1" w:name="ZOTERO_BREF_y0VR3upxBudW"/>
      <w:r>
        <w:rPr>
          <w:b w:val="false"/>
          <w:caps w:val="false"/>
          <w:smallCaps w:val="false"/>
          <w:position w:val="0"/>
          <w:sz w:val="24"/>
          <w:u w:val="none"/>
          <w:vertAlign w:val="baseline"/>
        </w:rPr>
        <w:t xml:space="preserve">(Thomas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2004; Hallmann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w:t>
      </w:r>
      <w:bookmarkEnd w:id="1"/>
      <w:r>
        <w:rPr>
          <w:color w:val="000000"/>
        </w:rPr>
        <w:t xml:space="preserve">. It is estimated that 40% of the world’s insect species could become extinct over the next few decades </w:t>
      </w:r>
      <w:bookmarkStart w:id="2" w:name="ZOTERO_BREF_AcOEGKonLp8z"/>
      <w:r>
        <w:rPr>
          <w:b w:val="false"/>
          <w:i w:val="false"/>
          <w:caps w:val="false"/>
          <w:smallCaps w:val="false"/>
          <w:position w:val="0"/>
          <w:sz w:val="24"/>
          <w:u w:val="none"/>
          <w:vertAlign w:val="baseline"/>
        </w:rPr>
        <w:t>(Sánchez-Bayo and Wyckhuys, 2019)</w:t>
      </w:r>
      <w:bookmarkEnd w:id="2"/>
      <w:r>
        <w:rPr>
          <w:color w:val="000000"/>
        </w:rPr>
        <w:t xml:space="preserve">. Studies have already shown that there has been mass declines in insect diversity and abundance in various groups across different countries. </w:t>
      </w:r>
      <w:r>
        <w:rPr>
          <w:color w:val="000000"/>
          <w:lang w:val="en-US"/>
        </w:rPr>
        <w:t>For example, a</w:t>
      </w:r>
      <w:r>
        <w:rPr>
          <w:color w:val="000000"/>
        </w:rPr>
        <w:t xml:space="preserve"> long-term study assessing insect populations in German protected areas reported that flying insect (Lepidoptera and Hymenoptera) abundance declined by 75% in 27 years </w:t>
      </w:r>
      <w:bookmarkStart w:id="3" w:name="ZOTERO_BREF_fvtlwdbxkF7k"/>
      <w:r>
        <w:rPr>
          <w:b w:val="false"/>
          <w:caps w:val="false"/>
          <w:smallCaps w:val="false"/>
          <w:position w:val="0"/>
          <w:sz w:val="24"/>
          <w:u w:val="none"/>
          <w:vertAlign w:val="baseline"/>
        </w:rPr>
        <w:t xml:space="preserve">(Hallmann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w:t>
      </w:r>
      <w:bookmarkEnd w:id="3"/>
      <w:r>
        <w:rPr>
          <w:color w:val="000000"/>
        </w:rPr>
        <w:t xml:space="preserve">. Similar results were also observed in the </w:t>
      </w:r>
      <w:r>
        <w:rPr/>
        <w:t>Netherlands</w:t>
      </w:r>
      <w:r>
        <w:rPr>
          <w:color w:val="000000"/>
        </w:rPr>
        <w:t xml:space="preserve">, with long-term sampling indicating that moths declined by 61% and ground beetles by 42% across 27 years of monitoring </w:t>
      </w:r>
      <w:bookmarkStart w:id="4" w:name="ZOTERO_BREF_ZwwZFGaMOIQL"/>
      <w:r>
        <w:rPr>
          <w:b w:val="false"/>
          <w:caps w:val="false"/>
          <w:smallCaps w:val="false"/>
          <w:position w:val="0"/>
          <w:sz w:val="24"/>
          <w:u w:val="none"/>
          <w:vertAlign w:val="baseline"/>
        </w:rPr>
        <w:t xml:space="preserve">(Hallmann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4"/>
      <w:r>
        <w:rPr>
          <w:color w:val="000000"/>
        </w:rPr>
        <w:t>. Outside of Europe, a 36-year study showed declines in biomass, ranging from 78% to 98% depending on the insect group</w:t>
      </w:r>
      <w:r>
        <w:rPr>
          <w:color w:val="000000"/>
          <w:lang w:val="en-US"/>
        </w:rPr>
        <w:t>. Together, these studies</w:t>
      </w:r>
      <w:r>
        <w:rPr>
          <w:color w:val="000000"/>
        </w:rPr>
        <w:t xml:space="preserve"> </w:t>
      </w:r>
      <w:r>
        <w:rPr>
          <w:color w:val="000000"/>
          <w:lang w:val="en-US"/>
        </w:rPr>
        <w:t>indicate</w:t>
      </w:r>
      <w:r>
        <w:rPr>
          <w:color w:val="000000"/>
        </w:rPr>
        <w:t xml:space="preserve"> that these declines are being reported in tropical as well </w:t>
      </w:r>
      <w:r>
        <w:rPr>
          <w:color w:val="000000"/>
          <w:lang w:val="en-US"/>
        </w:rPr>
        <w:t xml:space="preserve">as </w:t>
      </w:r>
      <w:r>
        <w:rPr>
          <w:color w:val="000000"/>
        </w:rPr>
        <w:t xml:space="preserve">temperate </w:t>
      </w:r>
      <w:r>
        <w:rPr>
          <w:color w:val="000000"/>
          <w:lang w:val="en-US"/>
        </w:rPr>
        <w:t>region</w:t>
      </w:r>
      <w:r>
        <w:rPr>
          <w:color w:val="000000"/>
        </w:rPr>
        <w:t xml:space="preserve">s </w:t>
      </w:r>
      <w:bookmarkStart w:id="5" w:name="ZOTERO_BREF_CEJxjRmHt4TT"/>
      <w:r>
        <w:rPr>
          <w:color w:val="000000"/>
        </w:rPr>
        <w:t>(Lister and Garcia, 2018)</w:t>
      </w:r>
      <w:bookmarkEnd w:id="5"/>
      <w:r>
        <w:rPr>
          <w:color w:val="000000"/>
        </w:rPr>
        <w:t>. The main proposed reasons for these observed insects declines are due to habitat loss, environmental pollution</w:t>
      </w:r>
      <w:r>
        <w:rPr>
          <w:color w:val="000000"/>
          <w:lang w:val="en-US"/>
        </w:rPr>
        <w:t>,</w:t>
      </w:r>
      <w:r>
        <w:rPr>
          <w:color w:val="000000"/>
        </w:rPr>
        <w:t xml:space="preserve"> pesticides, pathogens, invasive species, and climate change </w:t>
      </w:r>
      <w:bookmarkStart w:id="6" w:name="ZOTERO_BREF_TNmPsUKAvAlC"/>
      <w:r>
        <w:rPr>
          <w:b w:val="false"/>
          <w:i w:val="false"/>
          <w:caps w:val="false"/>
          <w:smallCaps w:val="false"/>
          <w:position w:val="0"/>
          <w:sz w:val="24"/>
          <w:u w:val="none"/>
          <w:vertAlign w:val="baseline"/>
        </w:rPr>
        <w:t>(Sánchez-Bayo and Wyckhuys, 2019)</w:t>
      </w:r>
      <w:bookmarkEnd w:id="6"/>
      <w:r>
        <w:rPr/>
        <w:t>.</w:t>
      </w:r>
    </w:p>
    <w:p>
      <w:pPr>
        <w:pStyle w:val="BodyText"/>
        <w:rPr/>
      </w:pPr>
      <w:r>
        <w:rPr>
          <w:color w:val="000000"/>
        </w:rPr>
        <w:t xml:space="preserve">This proportionately accelerated insect decline has been </w:t>
      </w:r>
      <w:r>
        <w:rPr/>
        <w:t>attributed to various</w:t>
      </w:r>
      <w:r>
        <w:rPr>
          <w:color w:val="000000"/>
        </w:rPr>
        <w:t xml:space="preserve"> factors. Some examples are that insects might be more sensitive to gradual small-scale environmental changes that occur in their surrounding environments</w:t>
      </w:r>
      <w:r>
        <w:rPr>
          <w:color w:val="000000"/>
          <w:lang w:val="en-US"/>
        </w:rPr>
        <w:t>, meaning</w:t>
      </w:r>
      <w:r>
        <w:rPr>
          <w:color w:val="000000"/>
        </w:rPr>
        <w:t xml:space="preserve"> their populations respond </w:t>
      </w:r>
      <w:r>
        <w:rPr>
          <w:color w:val="000000"/>
          <w:lang w:val="en-US"/>
        </w:rPr>
        <w:t xml:space="preserve">more quickly to disturbances than those of large </w:t>
      </w:r>
      <w:r>
        <w:rPr>
          <w:color w:val="000000"/>
        </w:rPr>
        <w:t xml:space="preserve">organisms </w:t>
      </w:r>
      <w:bookmarkStart w:id="7" w:name="ZOTERO_BREF_QD8s137tpRxw"/>
      <w:r>
        <w:rPr>
          <w:color w:val="000000"/>
        </w:rPr>
        <w:t>(Goulson, 2019)</w:t>
      </w:r>
      <w:bookmarkEnd w:id="7"/>
      <w:r>
        <w:rPr>
          <w:color w:val="000000"/>
        </w:rPr>
        <w:t xml:space="preserve">. There has also been less effort placed into monitoring and conserving insects in particular, with other groups of fauna and flora all having conservation strategies targeting them </w:t>
      </w:r>
      <w:bookmarkStart w:id="8" w:name="ZOTERO_BREF_iFCXjJryKSKe"/>
      <w:r>
        <w:rPr>
          <w:color w:val="000000"/>
        </w:rPr>
        <w:t>(van der Sluijs, 2020)</w:t>
      </w:r>
      <w:bookmarkEnd w:id="8"/>
      <w:r>
        <w:rPr>
          <w:color w:val="000000"/>
        </w:rPr>
        <w:t xml:space="preserve">. Public knowledge and perception of the importance of insects have been suggested as a possible reason why there has been such a disparity in conservation efforts </w:t>
      </w:r>
      <w:bookmarkStart w:id="9" w:name="ZOTERO_BREF_kaGCzAgLHfDN"/>
      <w:r>
        <w:rPr>
          <w:color w:val="000000"/>
        </w:rPr>
        <w:t>(Goulson, 2019)</w:t>
      </w:r>
      <w:bookmarkEnd w:id="9"/>
      <w:r>
        <w:rPr>
          <w:color w:val="000000"/>
        </w:rPr>
        <w:t xml:space="preserve">. In the most recent United Nations global biodiversity conservation plan, many different vertebrate and plant groups have been selected as conservation targets and indicators for biodiversity health, but insects are still </w:t>
      </w:r>
      <w:r>
        <w:rPr>
          <w:color w:val="000000"/>
          <w:lang w:val="en-US"/>
        </w:rPr>
        <w:t>largely overlooked</w:t>
      </w:r>
      <w:r>
        <w:rPr>
          <w:color w:val="000000"/>
        </w:rPr>
        <w:t xml:space="preserve"> </w:t>
      </w:r>
      <w:bookmarkStart w:id="10" w:name="ZOTERO_BREF_K5kxgL8vEd6w"/>
      <w:r>
        <w:rPr>
          <w:color w:val="000000"/>
        </w:rPr>
        <w:t>(CBD/COP/15/17, 2023)</w:t>
      </w:r>
      <w:bookmarkEnd w:id="10"/>
      <w:r>
        <w:rPr>
          <w:color w:val="000000"/>
        </w:rPr>
        <w:t>.</w:t>
      </w:r>
    </w:p>
    <w:p>
      <w:pPr>
        <w:pStyle w:val="BodyText"/>
        <w:rPr/>
      </w:pPr>
      <w:r>
        <w:rPr>
          <w:color w:val="000000"/>
        </w:rPr>
        <w:t xml:space="preserve">Insects provide a wide range of valuable ecosystem services to the environments that they inhabit. Therefore, any declines in diversity or abundance could result in cascading effects across many trophic levels and eventual collapse of the vital ecosystem services that occur in these environments </w:t>
      </w:r>
      <w:bookmarkStart w:id="11" w:name="ZOTERO_BREF_SpzeYzpDFavy"/>
      <w:r>
        <w:rPr>
          <w:color w:val="000000"/>
        </w:rPr>
        <w:t>(Wagner, 2020)</w:t>
      </w:r>
      <w:bookmarkEnd w:id="11"/>
      <w:r>
        <w:rPr>
          <w:color w:val="000000"/>
        </w:rPr>
        <w:t xml:space="preserve">. </w:t>
      </w:r>
      <w:r>
        <w:rPr>
          <w:color w:val="000000"/>
          <w:lang w:val="en-US"/>
        </w:rPr>
        <w:t>Most</w:t>
      </w:r>
      <w:r>
        <w:rPr>
          <w:color w:val="000000"/>
        </w:rPr>
        <w:t xml:space="preserve"> flowering plants are pollinated by animals,</w:t>
      </w:r>
      <w:r>
        <w:rPr>
          <w:color w:val="000000"/>
          <w:lang w:val="en-US"/>
        </w:rPr>
        <w:t xml:space="preserve"> and insects make up the</w:t>
      </w:r>
      <w:r>
        <w:rPr>
          <w:color w:val="000000"/>
        </w:rPr>
        <w:t xml:space="preserve"> majority of </w:t>
      </w:r>
      <w:r>
        <w:rPr>
          <w:color w:val="000000"/>
          <w:lang w:val="en-US"/>
        </w:rPr>
        <w:t>these pollinators</w:t>
      </w:r>
      <w:r>
        <w:rPr>
          <w:color w:val="000000"/>
        </w:rPr>
        <w:t xml:space="preserve"> </w:t>
      </w:r>
      <w:bookmarkStart w:id="12" w:name="ZOTERO_BREF_9fpEYtDTt3n1"/>
      <w:r>
        <w:rPr>
          <w:color w:val="000000"/>
        </w:rPr>
        <w:t>(Ollerton, Winfree and Tarrant, 2011)</w:t>
      </w:r>
      <w:bookmarkEnd w:id="12"/>
      <w:r>
        <w:rPr>
          <w:color w:val="000000"/>
        </w:rPr>
        <w:t xml:space="preserve">. In terms of insects’ direct effect on human lives, 35% of the food produced globally for human consumption relies on insect pollination </w:t>
      </w:r>
      <w:bookmarkStart w:id="13" w:name="ZOTERO_BREF_ivK1MdsZ1I0s"/>
      <w:r>
        <w:rPr>
          <w:color w:val="000000"/>
        </w:rPr>
        <w:t>(van der Sluijs and Vaage, 2016)</w:t>
      </w:r>
      <w:bookmarkEnd w:id="13"/>
      <w:r>
        <w:rPr>
          <w:color w:val="000000"/>
        </w:rPr>
        <w:t xml:space="preserve">. Almost the entirety of certain essential micronutrients in human diets </w:t>
      </w:r>
      <w:r>
        <w:rPr>
          <w:color w:val="000000"/>
          <w:lang w:val="en-US"/>
        </w:rPr>
        <w:t>is</w:t>
      </w:r>
      <w:r>
        <w:rPr>
          <w:color w:val="000000"/>
        </w:rPr>
        <w:t xml:space="preserve"> provided by these pollinator-mediated crops </w:t>
      </w:r>
      <w:bookmarkStart w:id="14" w:name="ZOTERO_BREF_eh5HosYkHr1I"/>
      <w:r>
        <w:rPr>
          <w:b w:val="false"/>
          <w:caps w:val="false"/>
          <w:smallCaps w:val="false"/>
          <w:position w:val="0"/>
          <w:sz w:val="24"/>
          <w:u w:val="none"/>
          <w:vertAlign w:val="baseline"/>
        </w:rPr>
        <w:t xml:space="preserve">(Eilers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2011)</w:t>
      </w:r>
      <w:bookmarkEnd w:id="14"/>
      <w:r>
        <w:rPr>
          <w:color w:val="000000"/>
        </w:rPr>
        <w:t xml:space="preserve">. The decline and partial disappearance of pollinating insects are expected to cause global health problems due to nutritional deficiencies </w:t>
      </w:r>
      <w:bookmarkStart w:id="15" w:name="ZOTERO_BREF_SnTOvxvwWhC6"/>
      <w:r>
        <w:rPr>
          <w:b w:val="false"/>
          <w:caps w:val="false"/>
          <w:smallCaps w:val="false"/>
          <w:position w:val="0"/>
          <w:sz w:val="24"/>
          <w:u w:val="none"/>
          <w:vertAlign w:val="baseline"/>
        </w:rPr>
        <w:t xml:space="preserve">(Daily and Karp, 2015; Smith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15"/>
      <w:r>
        <w:rPr>
          <w:color w:val="000000"/>
        </w:rPr>
        <w:t xml:space="preserve">. In addition to their benefits towards humans, insects also provide vital services to natural environments. They provide natural pest control, decomposition, ecosystem maintenance, and also provide a vast biomass that can feed other organisms present within those environments </w:t>
      </w:r>
      <w:bookmarkStart w:id="16" w:name="ZOTERO_BREF_lHmEfIOVyVvY"/>
      <w:r>
        <w:rPr>
          <w:color w:val="000000"/>
        </w:rPr>
        <w:t>(Kremen and Chaplin-Kramer, 2007; Oberhauser and Guiney, 2009)</w:t>
      </w:r>
      <w:bookmarkEnd w:id="16"/>
      <w:r>
        <w:rPr>
          <w:color w:val="000000"/>
        </w:rPr>
        <w:t xml:space="preserve">. Many of these ecosystem functions include highly unique relationships that insects have developed over time with their environments and are not </w:t>
      </w:r>
      <w:r>
        <w:rPr>
          <w:color w:val="000000"/>
          <w:lang w:val="en-US"/>
        </w:rPr>
        <w:t xml:space="preserve">easily </w:t>
      </w:r>
      <w:r>
        <w:rPr>
          <w:color w:val="000000"/>
        </w:rPr>
        <w:t>replaceable in their respective ecosystems. The decline or disappearance of these services can result in the breakdown of those ecosystems</w:t>
      </w:r>
      <w:r>
        <w:rPr>
          <w:color w:val="000000"/>
          <w:lang w:val="en-US"/>
        </w:rPr>
        <w:t>,</w:t>
      </w:r>
      <w:r>
        <w:rPr>
          <w:color w:val="000000"/>
        </w:rPr>
        <w:t xml:space="preserve"> resulting in mass, multi-level losses in biodiversity </w:t>
      </w:r>
      <w:bookmarkStart w:id="17" w:name="ZOTERO_BREF_aNTBVj8iF9mh"/>
      <w:r>
        <w:rPr>
          <w:b w:val="false"/>
          <w:caps w:val="false"/>
          <w:smallCaps w:val="false"/>
          <w:position w:val="0"/>
          <w:sz w:val="24"/>
          <w:u w:val="none"/>
          <w:vertAlign w:val="baseline"/>
        </w:rPr>
        <w:t xml:space="preserve">(Cardoso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17"/>
      <w:r>
        <w:rPr/>
        <w:t>.</w:t>
      </w:r>
    </w:p>
    <w:p>
      <w:pPr>
        <w:pStyle w:val="BodyText"/>
        <w:rPr/>
      </w:pPr>
      <w:r>
        <w:rPr>
          <w:color w:val="000000"/>
        </w:rPr>
        <w:t xml:space="preserve">The prediction of the extent of insect decline, coupled with their environmental importance, implies a necessity to conserve insect taxa that are under threat. However, the baseline data necessary to assess the status of insect decline are not comprehensive globally, and are especially lacking in the Southern Hemisphere </w:t>
      </w:r>
      <w:bookmarkStart w:id="18" w:name="ZOTERO_BREF_r6tTT2PIDaMa"/>
      <w:r>
        <w:rPr>
          <w:color w:val="000000"/>
        </w:rPr>
        <w:t>(Samways, Hamer and Veldtman, 2012)</w:t>
      </w:r>
      <w:bookmarkEnd w:id="18"/>
      <w:r>
        <w:rPr>
          <w:color w:val="000000"/>
        </w:rPr>
        <w:t xml:space="preserve">. Therefore, studies that track the ecological standing of insects over time could provide insight to assess the risks South Africa’s ecosystems may face regarding insect decline </w:t>
      </w:r>
      <w:bookmarkStart w:id="19" w:name="ZOTERO_BREF_3HVt95ihRowR"/>
      <w:r>
        <w:rPr>
          <w:b w:val="false"/>
          <w:caps w:val="false"/>
          <w:smallCaps w:val="false"/>
          <w:position w:val="0"/>
          <w:sz w:val="24"/>
          <w:u w:val="none"/>
          <w:vertAlign w:val="baseline"/>
        </w:rPr>
        <w:t xml:space="preserve">(Chambers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w:t>
      </w:r>
      <w:bookmarkEnd w:id="19"/>
      <w:r>
        <w:rPr/>
        <w:t>.</w:t>
      </w:r>
    </w:p>
    <w:p>
      <w:pPr>
        <w:pStyle w:val="BodyText"/>
        <w:rPr/>
      </w:pPr>
      <w:r>
        <w:rPr>
          <w:color w:val="000000"/>
        </w:rPr>
        <w:t xml:space="preserve">Compared to the Northern Hemisphere, </w:t>
      </w:r>
      <w:r>
        <w:rPr>
          <w:color w:val="000000"/>
          <w:lang w:val="en-US"/>
        </w:rPr>
        <w:t>little is known</w:t>
      </w:r>
      <w:r>
        <w:rPr>
          <w:color w:val="000000"/>
        </w:rPr>
        <w:t xml:space="preserve"> </w:t>
      </w:r>
      <w:r>
        <w:rPr>
          <w:color w:val="000000"/>
          <w:lang w:val="en-US"/>
        </w:rPr>
        <w:t>about</w:t>
      </w:r>
      <w:r>
        <w:rPr>
          <w:color w:val="000000"/>
        </w:rPr>
        <w:t xml:space="preserve"> the current and predicted effects of climate change on insect biodiversity in the Southern Hemisphere </w:t>
      </w:r>
      <w:bookmarkStart w:id="20" w:name="ZOTERO_BREF_F21EiZho9zfw"/>
      <w:r>
        <w:rPr>
          <w:b w:val="false"/>
          <w:caps w:val="false"/>
          <w:smallCaps w:val="false"/>
          <w:position w:val="0"/>
          <w:sz w:val="24"/>
          <w:u w:val="none"/>
          <w:vertAlign w:val="baseline"/>
        </w:rPr>
        <w:t xml:space="preserve">(Chambers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w:t>
      </w:r>
      <w:bookmarkEnd w:id="20"/>
      <w:r>
        <w:rPr>
          <w:color w:val="000000"/>
        </w:rPr>
        <w:t>. Insect conservation efforts in the Southern Hemisphere</w:t>
      </w:r>
      <w:r>
        <w:rPr>
          <w:color w:val="000000"/>
          <w:lang w:val="en-US"/>
        </w:rPr>
        <w:t>,</w:t>
      </w:r>
      <w:r>
        <w:rPr>
          <w:color w:val="000000"/>
        </w:rPr>
        <w:t xml:space="preserve"> therefore</w:t>
      </w:r>
      <w:r>
        <w:rPr>
          <w:color w:val="000000"/>
          <w:lang w:val="en-US"/>
        </w:rPr>
        <w:t>,</w:t>
      </w:r>
      <w:r>
        <w:rPr>
          <w:color w:val="000000"/>
        </w:rPr>
        <w:t xml:space="preserve"> have a heavy reliance on observing ongoing global changes and usually do not have long-term historical data from which to draw comparisons </w:t>
      </w:r>
      <w:bookmarkStart w:id="21" w:name="ZOTERO_BREF_yrj9HGAuerJ0"/>
      <w:r>
        <w:rPr>
          <w:color w:val="000000"/>
        </w:rPr>
        <w:t>(New, 2022)</w:t>
      </w:r>
      <w:bookmarkEnd w:id="21"/>
      <w:r>
        <w:rPr>
          <w:color w:val="000000"/>
        </w:rPr>
        <w:t xml:space="preserve">. For example, the Rothamsted Insect Survey, which has been operated in the UK since 1968, allowed for the long-term population trends of large moths to be quantified over time. These efforts allowed for the determination that there was a spatially asymmetrical population decline in certain areas of the country with very strong evidence </w:t>
      </w:r>
      <w:bookmarkStart w:id="22" w:name="ZOTERO_BREF_V8uP9HjH3iZp"/>
      <w:r>
        <w:rPr>
          <w:b w:val="false"/>
          <w:caps w:val="false"/>
          <w:smallCaps w:val="false"/>
          <w:position w:val="0"/>
          <w:sz w:val="24"/>
          <w:u w:val="none"/>
          <w:vertAlign w:val="baseline"/>
        </w:rPr>
        <w:t xml:space="preserve">(Conrad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2004)</w:t>
      </w:r>
      <w:bookmarkEnd w:id="22"/>
      <w:r>
        <w:rPr>
          <w:color w:val="000000"/>
        </w:rPr>
        <w:t xml:space="preserve">. For other studies, population declines reported over longer periods of time would be undetectable or regarded as not significant if the populations were only monitored f shorter time periods </w:t>
      </w:r>
      <w:bookmarkStart w:id="23" w:name="ZOTERO_BREF_w57duOVQ9oCZ"/>
      <w:r>
        <w:rPr>
          <w:b w:val="false"/>
          <w:caps w:val="false"/>
          <w:smallCaps w:val="false"/>
          <w:position w:val="0"/>
          <w:sz w:val="24"/>
          <w:u w:val="none"/>
          <w:vertAlign w:val="baseline"/>
        </w:rPr>
        <w:t xml:space="preserve">(Hallmann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 Sánchez-Bayo and Wyckhuys, 2019)</w:t>
      </w:r>
      <w:bookmarkEnd w:id="23"/>
      <w:r>
        <w:rPr>
          <w:color w:val="000000"/>
        </w:rPr>
        <w:t>. More data are required to truly understand how the insect populations of South Africa are faring, and whether urgent conservation interventions may be necessary. Long-term studies are useful in gaining knowledge of insect diversity, however</w:t>
      </w:r>
      <w:r>
        <w:rPr>
          <w:color w:val="000000"/>
          <w:lang w:val="en-US"/>
        </w:rPr>
        <w:t>,</w:t>
      </w:r>
      <w:r>
        <w:rPr>
          <w:color w:val="000000"/>
        </w:rPr>
        <w:t xml:space="preserve"> they are not ideal should rapid interventions be required </w:t>
      </w:r>
      <w:bookmarkStart w:id="24" w:name="ZOTERO_BREF_88FCcdIo6b0i"/>
      <w:r>
        <w:rPr>
          <w:b w:val="false"/>
          <w:caps w:val="false"/>
          <w:smallCaps w:val="false"/>
          <w:position w:val="0"/>
          <w:sz w:val="24"/>
          <w:u w:val="none"/>
          <w:vertAlign w:val="baseline"/>
        </w:rPr>
        <w:t xml:space="preserve">(Weisser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24"/>
      <w:r>
        <w:rPr/>
        <w:t xml:space="preserve">. The continued threat of climate change creates urgency to increase understanding of how various aspects of biodiversity are expected to change over time. However, the number of studies that focus on changes of assemblages over time mainly focus on spatial gradients </w:t>
      </w:r>
      <w:bookmarkStart w:id="25" w:name="ZOTERO_BREF_1guxeWUOyfQ8"/>
      <w:r>
        <w:rPr/>
        <w:t>(Foord and Dippenaar-Schoeman, 2016)</w:t>
      </w:r>
      <w:bookmarkEnd w:id="25"/>
      <w:r>
        <w:rPr/>
        <w:t>.</w:t>
      </w:r>
    </w:p>
    <w:p>
      <w:pPr>
        <w:pStyle w:val="BodyText"/>
        <w:rPr/>
      </w:pPr>
      <w:r>
        <w:rPr>
          <w:color w:val="000000"/>
        </w:rPr>
        <w:t xml:space="preserve">The varied insect species found between the two latitudinal hemispheres on Earth have shown past trends of responding differently to climatic conditions and changes. For example, in cold climates, insects in the Southern Hemisphere have predominantly exhibited freeze tolerance, while those in the Northern Hemisphere utilise freeze avoidance strategies </w:t>
      </w:r>
      <w:bookmarkStart w:id="26" w:name="ZOTERO_BREF_sW6CPPH369Fh"/>
      <w:r>
        <w:rPr>
          <w:color w:val="000000"/>
        </w:rPr>
        <w:t>(Sinclair and Chown, 2005)</w:t>
      </w:r>
      <w:bookmarkEnd w:id="26"/>
      <w:r>
        <w:rPr>
          <w:color w:val="000000"/>
        </w:rPr>
        <w:t xml:space="preserve">. The reason behind such differences </w:t>
      </w:r>
      <w:r>
        <w:rPr>
          <w:color w:val="000000"/>
          <w:lang w:val="en-US"/>
        </w:rPr>
        <w:t>is</w:t>
      </w:r>
      <w:r>
        <w:rPr>
          <w:color w:val="000000"/>
        </w:rPr>
        <w:t xml:space="preserve"> due to the different climate trends present in the Southern Hemisphere, where seasonal variation is reduced and climatic extremes are not as pronounced </w:t>
      </w:r>
      <w:bookmarkStart w:id="27" w:name="ZOTERO_BREF_Ygi3tYiXGWnA"/>
      <w:r>
        <w:rPr>
          <w:b w:val="false"/>
          <w:caps w:val="false"/>
          <w:smallCaps w:val="false"/>
          <w:position w:val="0"/>
          <w:sz w:val="24"/>
          <w:u w:val="none"/>
          <w:vertAlign w:val="baseline"/>
        </w:rPr>
        <w:t xml:space="preserve">(Chown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2004)</w:t>
      </w:r>
      <w:bookmarkEnd w:id="27"/>
      <w:r>
        <w:rPr/>
        <w:t xml:space="preserve">. This is due to the Southern Hemisphere being mostly ocean-dominated instead of continental </w:t>
      </w:r>
      <w:bookmarkStart w:id="28" w:name="ZOTERO_BREF_eN9fTMwAZyfQ"/>
      <w:r>
        <w:rPr/>
        <w:t>(Bonan, 2016)</w:t>
      </w:r>
      <w:bookmarkEnd w:id="28"/>
      <w:r>
        <w:rPr/>
        <w:t>. Therefore, the predictions and hypotheses proposed by most of the existing and established knowledge on conservation under climate change may not be fully appropriate to guide conservation decisions 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pPr>
        <w:pStyle w:val="BodyText"/>
        <w:bidi w:val="0"/>
        <w:rPr/>
      </w:pPr>
      <w:commentRangeStart w:id="0"/>
      <w:r>
        <w:rPr>
          <w:color w:val="000000"/>
        </w:rPr>
        <w:t xml:space="preserve">Arthropods are relatively understudied when compared to more “charismatic” biological groups, and this disparity is especially exacerbated in developing countries which might not have the necessary resources allocated to research endeavours </w:t>
      </w:r>
      <w:bookmarkStart w:id="29" w:name="ZOTERO_BREF_WFN3u7N2I8oC"/>
      <w:r>
        <w:rPr>
          <w:color w:val="000000"/>
        </w:rPr>
        <w:t>(Titley, Snaddon and Turner, 2017)</w:t>
      </w:r>
      <w:bookmarkEnd w:id="29"/>
      <w:r>
        <w:rPr>
          <w:color w:val="000000"/>
        </w:rPr>
        <w:t xml:space="preserve">. Even in regions such as Europe, where there are far more economic and social resources available for research and conservation, only 0.12% of insect species have legal conservation protections </w:t>
      </w:r>
      <w:bookmarkStart w:id="30" w:name="ZOTERO_BREF_gsR7GWcfiwF5"/>
      <w:r>
        <w:rPr>
          <w:color w:val="000000"/>
        </w:rPr>
        <w:t>(Leandro, Jay-Robert and Vergnes, 2017)</w:t>
      </w:r>
      <w:bookmarkEnd w:id="30"/>
      <w:r>
        <w:rPr>
          <w:color w:val="000000"/>
        </w:rPr>
        <w:t xml:space="preserve">. Many laypeople are unaware of the value insects hold ecologically </w:t>
      </w:r>
      <w:bookmarkStart w:id="31" w:name="ZOTERO_BREF_m2NjV98Dmg9R"/>
      <w:r>
        <w:rPr>
          <w:b w:val="false"/>
          <w:caps w:val="false"/>
          <w:smallCaps w:val="false"/>
          <w:position w:val="0"/>
          <w:sz w:val="24"/>
          <w:u w:val="none"/>
          <w:vertAlign w:val="baseline"/>
        </w:rPr>
        <w:t xml:space="preserve">(Donkersley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31"/>
      <w:r>
        <w:rPr>
          <w:color w:val="000000"/>
        </w:rPr>
        <w:t xml:space="preserve">. Therefore, they are not always considered and included when conservation strategies are implemented </w:t>
      </w:r>
      <w:bookmarkStart w:id="32" w:name="ZOTERO_BREF_o6y2wqgeHtfS"/>
      <w:r>
        <w:rPr>
          <w:color w:val="000000"/>
        </w:rPr>
        <w:t>(van der Sluijs, 2020)</w:t>
      </w:r>
      <w:bookmarkEnd w:id="32"/>
      <w:r>
        <w:rPr>
          <w:color w:val="000000"/>
        </w:rPr>
        <w:t xml:space="preserve">. </w:t>
      </w:r>
      <w:ins w:id="0" w:author="Unknown Author" w:date="2026-04-06T01:12:16Z">
        <w:r>
          <w:rPr>
            <w:color w:val="000000"/>
          </w:rPr>
          <w:t>However, there has been a growing amount of research and conservation interest in several</w:t>
        </w:r>
      </w:ins>
      <w:ins w:id="1" w:author="Unknown Author" w:date="2026-04-06T01:13:34Z">
        <w:r>
          <w:rPr>
            <w:color w:val="000000"/>
          </w:rPr>
          <w:t xml:space="preserve"> insect groups. Charismatic species such as Odonata, Orthoptera, and Lepidoptera, as well groups that attract specialist attention such as some Coleoptera, have all been of greater focus in more recent years</w:t>
        </w:r>
      </w:ins>
      <w:del w:id="2" w:author="Unknown Author" w:date="2026-04-06T01:16:09Z">
        <w:r>
          <w:rPr>
            <w:color w:val="000000"/>
          </w:rPr>
          <w:delText>Even w</w:delText>
        </w:r>
      </w:del>
      <w:del w:id="3" w:author="Unknown Author" w:date="2026-04-06T01:16:09Z">
        <w:r>
          <w:rPr>
            <w:color w:val="000000"/>
            <w:lang w:val="en-US"/>
          </w:rPr>
          <w:delText>ith direct focus on</w:delText>
        </w:r>
      </w:del>
      <w:del w:id="4" w:author="Unknown Author" w:date="2026-04-06T01:16:09Z">
        <w:r>
          <w:rPr>
            <w:color w:val="000000"/>
          </w:rPr>
          <w:delText xml:space="preserve"> arthropods, there is </w:delText>
        </w:r>
      </w:del>
      <w:del w:id="5" w:author="Unknown Author" w:date="2026-04-06T01:16:09Z">
        <w:r>
          <w:rPr/>
          <w:delText>still a bias</w:delText>
        </w:r>
      </w:del>
      <w:del w:id="6" w:author="Unknown Author" w:date="2026-04-06T01:16:09Z">
        <w:r>
          <w:rPr>
            <w:color w:val="000000"/>
          </w:rPr>
          <w:delText xml:space="preserve"> towards researching and conserving charismatic and large taxa, such as</w:delText>
        </w:r>
      </w:del>
      <w:r>
        <w:rPr>
          <w:color w:val="000000"/>
        </w:rPr>
        <w:t xml:space="preserve"> </w:t>
      </w:r>
      <w:del w:id="7" w:author="Unknown Author" w:date="2026-04-06T01:14:01Z">
        <w:r>
          <w:rPr>
            <w:color w:val="000000"/>
          </w:rPr>
          <w:delText xml:space="preserve">Odonata, </w:delText>
        </w:r>
      </w:del>
      <w:del w:id="8" w:author="Unknown Author" w:date="2026-04-06T01:14:01Z">
        <w:r>
          <w:rPr>
            <w:color w:val="000000"/>
          </w:rPr>
          <w:delText>Orthoptera,</w:delText>
        </w:r>
      </w:del>
      <w:del w:id="9" w:author="Unknown Author" w:date="2026-04-06T01:14:01Z">
        <w:r>
          <w:rPr>
            <w:color w:val="000000"/>
          </w:rPr>
          <w:delText xml:space="preserve"> and Lepidoptera </w:delText>
        </w:r>
      </w:del>
      <w:bookmarkStart w:id="33" w:name="ZOTERO_BREF_S7aj8meYqp2Q"/>
      <w:r>
        <w:rPr>
          <w:color w:val="000000"/>
        </w:rPr>
        <w:t>(Lewis, New and Stewart, 2007)</w:t>
      </w:r>
      <w:bookmarkEnd w:id="33"/>
      <w:del w:id="10" w:author="Unknown Author" w:date="2026-04-06T01:13:07Z">
        <w:r>
          <w:rPr>
            <w:color w:val="000000"/>
          </w:rPr>
          <w:delText xml:space="preserve">. </w:delText>
        </w:r>
      </w:del>
      <w:del w:id="11" w:author="Unknown Author" w:date="2026-04-06T01:13:07Z">
        <w:r>
          <w:rPr>
            <w:color w:val="000000"/>
            <w:lang w:val="en-US"/>
          </w:rPr>
          <w:delText>Many other taxa, including beetles, which are the most diverse group of arthropods, are neglected</w:delText>
        </w:r>
      </w:del>
      <w:r>
        <w:rPr>
          <w:color w:val="000000"/>
          <w:lang w:val="en-US"/>
        </w:rPr>
        <w:t>.</w:t>
      </w:r>
      <w:r>
        <w:rPr>
          <w:color w:val="000000"/>
        </w:rPr>
      </w:r>
      <w:commentRangeEnd w:id="0"/>
      <w:r>
        <w:commentReference w:id="0"/>
      </w:r>
      <w:ins w:id="12" w:author="Unknown Author" w:date="2026-04-06T01:21:09Z">
        <w:r>
          <w:rPr>
            <w:color w:val="000000"/>
          </w:rPr>
          <w:commentReference w:id="1"/>
        </w:r>
      </w:ins>
      <w:ins w:id="13" w:author="Unknown Author" w:date="2026-04-06T01:16:38Z">
        <w:r>
          <w:rPr>
            <w:color w:val="000000"/>
          </w:rPr>
          <w:t xml:space="preserve"> </w:t>
        </w:r>
      </w:ins>
      <w:ins w:id="14" w:author="Unknown Author" w:date="2026-04-06T01:18:28Z">
        <w:r>
          <w:rPr>
            <w:color w:val="000000"/>
          </w:rPr>
          <w:t xml:space="preserve">Beetles have an importance in conservation due to factors such as their ecological diversity, presence as both pests and </w:t>
        </w:r>
      </w:ins>
      <w:ins w:id="15" w:author="Unknown Author" w:date="2026-04-06T01:19:29Z">
        <w:r>
          <w:rPr>
            <w:color w:val="000000"/>
          </w:rPr>
          <w:t>predators of pests, and presence in the fossil record, have all meant that they have been a useful group to analyse long-term faunal changes</w:t>
        </w:r>
      </w:ins>
      <w:ins w:id="16" w:author="Unknown Author" w:date="2026-04-06T01:20:30Z">
        <w:r>
          <w:rPr>
            <w:color w:val="000000"/>
          </w:rPr>
          <w:t xml:space="preserve"> </w:t>
        </w:r>
      </w:ins>
      <w:bookmarkStart w:id="34" w:name="ZOTERO_BREF_jmZcBj4poQDN"/>
      <w:r>
        <w:rPr>
          <w:color w:val="000000"/>
        </w:rPr>
        <w:t>(New, 2007)</w:t>
      </w:r>
      <w:bookmarkEnd w:id="34"/>
      <w:ins w:id="17" w:author="Unknown Author" w:date="2026-04-06T01:20:30Z">
        <w:r>
          <w:rPr>
            <w:color w:val="000000"/>
          </w:rPr>
          <w:t>.</w:t>
        </w:r>
      </w:ins>
    </w:p>
    <w:p>
      <w:pPr>
        <w:pStyle w:val="BodyText"/>
        <w:rPr/>
      </w:pPr>
      <w:r>
        <w:rPr>
          <w:color w:val="000000"/>
        </w:rPr>
        <w:t>Beetles comprise the single largest order of animals globally, with an approximate 350</w:t>
      </w:r>
      <w:r>
        <w:rPr>
          <w:color w:val="000000"/>
          <w:lang w:val="en-US"/>
        </w:rPr>
        <w:t>,</w:t>
      </w:r>
      <w:r>
        <w:rPr>
          <w:color w:val="000000"/>
        </w:rPr>
        <w:t xml:space="preserve">000 named species, and approximately a million more undescribed ones </w:t>
      </w:r>
      <w:bookmarkStart w:id="35" w:name="ZOTERO_BREF_vgB1KYSNYHpF"/>
      <w:r>
        <w:rPr>
          <w:b w:val="false"/>
          <w:caps w:val="false"/>
          <w:smallCaps w:val="false"/>
          <w:position w:val="0"/>
          <w:sz w:val="24"/>
          <w:u w:val="none"/>
          <w:vertAlign w:val="baseline"/>
        </w:rPr>
        <w:t xml:space="preserve">(Stork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35"/>
      <w:r>
        <w:rPr>
          <w:color w:val="000000"/>
        </w:rPr>
        <w:t>. They also hold a high level of ecological influence due to their extreme ubiquity allowing for a great number of interactions with other forms of life that are present around them. Due to their vast ecological diversity, beetles provide a wide range of ecosystem services. For example, beetles facilitate many processes of decomposition</w:t>
      </w:r>
      <w:r>
        <w:rPr>
          <w:color w:val="000000"/>
          <w:lang w:val="en-US"/>
        </w:rPr>
        <w:t>, pollination and seed dispersal (REF)</w:t>
      </w:r>
      <w:r>
        <w:rPr>
          <w:color w:val="000000"/>
        </w:rPr>
        <w:t xml:space="preserve">. </w:t>
      </w:r>
      <w:r>
        <w:rPr>
          <w:color w:val="000000"/>
          <w:lang w:val="en-US"/>
        </w:rPr>
        <w:t xml:space="preserve">They are also very useful bioindicators of environmental change (REF). </w:t>
      </w:r>
      <w:r>
        <w:rPr>
          <w:color w:val="000000"/>
        </w:rPr>
        <w:t xml:space="preserve">In South Africa, they act as vital pollinators for a number of different plants that are found within important biodiversity hotspots </w:t>
      </w:r>
      <w:bookmarkStart w:id="36" w:name="ZOTERO_BREF_GMQG2k4Gxa01"/>
      <w:r>
        <w:rPr>
          <w:b w:val="false"/>
          <w:caps w:val="false"/>
          <w:smallCaps w:val="false"/>
          <w:position w:val="0"/>
          <w:sz w:val="24"/>
          <w:u w:val="none"/>
          <w:vertAlign w:val="baseline"/>
        </w:rPr>
        <w:t xml:space="preserve">(van Kleunen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2007)</w:t>
      </w:r>
      <w:bookmarkEnd w:id="36"/>
      <w:r>
        <w:rPr>
          <w:color w:val="000000"/>
        </w:rPr>
        <w:t>. For example, certain</w:t>
      </w:r>
      <w:r>
        <w:rPr>
          <w:i/>
          <w:iCs/>
          <w:color w:val="000000"/>
        </w:rPr>
        <w:t xml:space="preserve"> Protea</w:t>
      </w:r>
      <w:r>
        <w:rPr>
          <w:color w:val="000000"/>
        </w:rPr>
        <w:t xml:space="preserve"> </w:t>
      </w:r>
      <w:commentRangeStart w:id="2"/>
      <w:r>
        <w:rPr>
          <w:color w:val="000000"/>
        </w:rPr>
        <w:t>species</w:t>
      </w:r>
      <w:ins w:id="18" w:author="Unknown Author" w:date="2026-04-06T00:57:53Z">
        <w:r>
          <w:rPr>
            <w:color w:val="000000"/>
          </w:rPr>
          <w:t xml:space="preserve"> </w:t>
        </w:r>
      </w:ins>
      <w:ins w:id="19" w:author="Unknown Author" w:date="2026-04-06T00:57:53Z">
        <w:r>
          <w:rPr>
            <w:color w:val="000000"/>
          </w:rPr>
          <w:t>in KwaZulu-Natal</w:t>
        </w:r>
      </w:ins>
      <w:r>
        <w:rPr>
          <w:color w:val="000000"/>
        </w:rPr>
        <w:t xml:space="preserve"> </w:t>
      </w:r>
      <w:r>
        <w:rPr>
          <w:color w:val="000000"/>
        </w:rPr>
        <w:commentReference w:id="3"/>
      </w:r>
      <w:commentRangeEnd w:id="2"/>
      <w:r>
        <w:commentReference w:id="2"/>
      </w:r>
      <w:r>
        <w:rPr>
          <w:color w:val="000000"/>
        </w:rPr>
        <w:t xml:space="preserve">were found to be most often pollinated by </w:t>
      </w:r>
      <w:commentRangeStart w:id="4"/>
      <w:del w:id="20" w:author="Unknown Author" w:date="2026-04-06T00:55:00Z">
        <w:r>
          <w:rPr>
            <w:color w:val="000000"/>
          </w:rPr>
          <w:delText>cetoniine</w:delText>
        </w:r>
      </w:del>
      <w:ins w:id="21" w:author="Unknown Author" w:date="2026-04-06T00:55:00Z">
        <w:r>
          <w:rPr>
            <w:color w:val="000000"/>
          </w:rPr>
          <w:t>flower chafer</w:t>
        </w:r>
      </w:ins>
      <w:r>
        <w:rPr>
          <w:color w:val="000000"/>
        </w:rPr>
        <w:t xml:space="preserve"> </w:t>
      </w:r>
      <w:r>
        <w:rPr>
          <w:color w:val="000000"/>
        </w:rPr>
        <w:commentReference w:id="5"/>
      </w:r>
      <w:commentRangeEnd w:id="4"/>
      <w:r>
        <w:commentReference w:id="4"/>
      </w:r>
      <w:r>
        <w:rPr>
          <w:color w:val="000000"/>
        </w:rPr>
        <w:t>beetles</w:t>
      </w:r>
      <w:ins w:id="22" w:author="Unknown Author" w:date="2026-04-06T00:55:06Z">
        <w:r>
          <w:rPr>
            <w:color w:val="000000"/>
          </w:rPr>
          <w:t xml:space="preserve"> </w:t>
        </w:r>
      </w:ins>
      <w:ins w:id="23" w:author="Unknown Author" w:date="2026-04-06T00:55:06Z">
        <w:r>
          <w:rPr>
            <w:color w:val="000000"/>
          </w:rPr>
          <w:t>(family: Scarabidae, subfamily: Cetoniinae)</w:t>
        </w:r>
      </w:ins>
      <w:r>
        <w:rPr>
          <w:color w:val="000000"/>
        </w:rPr>
        <w:t xml:space="preserve"> compared to other animal groups </w:t>
      </w:r>
      <w:bookmarkStart w:id="37" w:name="ZOTERO_BREF_Fgm19Lz5w9y0"/>
      <w:r>
        <w:rPr>
          <w:color w:val="000000"/>
        </w:rPr>
        <w:t>(Steenhuisen and Johnson, 2012)</w:t>
      </w:r>
      <w:bookmarkEnd w:id="37"/>
      <w:r>
        <w:rPr>
          <w:color w:val="000000"/>
        </w:rPr>
        <w:t>.</w:t>
      </w:r>
    </w:p>
    <w:p>
      <w:pPr>
        <w:pStyle w:val="BodyText"/>
        <w:rPr/>
      </w:pPr>
      <w:r>
        <w:rPr>
          <w:color w:val="000000"/>
          <w:lang w:val="en-US"/>
        </w:rPr>
        <w:t>Beetles</w:t>
      </w:r>
      <w:r>
        <w:rPr>
          <w:color w:val="000000"/>
        </w:rPr>
        <w:t xml:space="preserve">They act as detritivores </w:t>
      </w:r>
      <w:r>
        <w:rPr>
          <w:color w:val="000000"/>
          <w:lang w:val="en-US"/>
        </w:rPr>
        <w:t xml:space="preserve">by </w:t>
      </w:r>
      <w:r>
        <w:rPr>
          <w:color w:val="000000"/>
        </w:rPr>
        <w:t>reducing litter, provid</w:t>
      </w:r>
      <w:r>
        <w:rPr>
          <w:color w:val="000000"/>
          <w:lang w:val="en-US"/>
        </w:rPr>
        <w:t>ing</w:t>
      </w:r>
      <w:r>
        <w:rPr>
          <w:color w:val="000000"/>
        </w:rPr>
        <w:t xml:space="preserve">e immense biomass for other organisms with a higher trophic level and also act as predators themselves </w:t>
      </w:r>
      <w:bookmarkStart w:id="39" w:name="ZOTERO_BREF_lyup5RFhM5iJ"/>
      <w:r>
        <w:rPr>
          <w:color w:val="000000"/>
        </w:rPr>
        <w:t>(McKenna and Farrell, 2009)</w:t>
      </w:r>
      <w:bookmarkEnd w:id="39"/>
      <w:r>
        <w:rPr>
          <w:color w:val="000000"/>
        </w:rPr>
        <w:t>.</w:t>
      </w:r>
      <w:r>
        <w:rPr>
          <w:color w:val="000000"/>
          <w:lang w:val="en-US"/>
        </w:rPr>
        <w:t xml:space="preserve"> </w:t>
      </w:r>
      <w:r>
        <w:rPr>
          <w:color w:val="000000"/>
        </w:rPr>
        <w:t xml:space="preserve">Macrodetritivores, such as tenebrionid beetles, are the main consumers of plant litter and are the primary organisms responsible for the decomposition and nutrient cycling of litter back into soil </w:t>
      </w:r>
      <w:bookmarkStart w:id="40" w:name="ZOTERO_BREF_YlBI13SVhbLW"/>
      <w:r>
        <w:rPr>
          <w:b w:val="false"/>
          <w:i w:val="false"/>
          <w:caps w:val="false"/>
          <w:smallCaps w:val="false"/>
          <w:position w:val="0"/>
          <w:sz w:val="24"/>
          <w:u w:val="none"/>
          <w:vertAlign w:val="baseline"/>
        </w:rPr>
        <w:t>(Mordkovich and Afanas’ev, 1980; Cheli, Bosco and Flores, 2022)</w:t>
      </w:r>
      <w:bookmarkEnd w:id="40"/>
      <w:r>
        <w:rPr>
          <w:color w:val="000000"/>
        </w:rPr>
        <w:t>. Thus</w:t>
      </w:r>
      <w:r>
        <w:rPr>
          <w:color w:val="000000"/>
          <w:lang w:val="en-US"/>
        </w:rPr>
        <w:t>,</w:t>
      </w:r>
      <w:r>
        <w:rPr>
          <w:color w:val="000000"/>
        </w:rPr>
        <w:t xml:space="preserve"> tenebrionids </w:t>
      </w:r>
      <w:r>
        <w:rPr>
          <w:color w:val="000000"/>
          <w:lang w:val="en-US"/>
        </w:rPr>
        <w:t>are</w:t>
      </w:r>
      <w:r>
        <w:rPr>
          <w:color w:val="000000"/>
        </w:rPr>
        <w:t xml:space="preserve"> essential ecosystem engineers and crucial for the maintenance of reliant environments and the trophic complexity found therein </w:t>
      </w:r>
      <w:bookmarkStart w:id="41" w:name="ZOTERO_BREF_DDWxmTzA3xeC"/>
      <w:r>
        <w:rPr>
          <w:color w:val="000000"/>
        </w:rPr>
        <w:t>(Cheli, Bosco and Flores, 2022)</w:t>
      </w:r>
      <w:bookmarkEnd w:id="41"/>
      <w:r>
        <w:rPr>
          <w:color w:val="000000"/>
        </w:rPr>
        <w:t xml:space="preserve">. Epigaeic carabid beetles specifically have been suggested to be potentially excellent bioindicators of climate change and ecosystem health due to their ecological and taxonomic diversity, and relative ease in sampling </w:t>
      </w:r>
      <w:bookmarkStart w:id="42" w:name="ZOTERO_BREF_u0ZlNPcRUlcH"/>
      <w:r>
        <w:rPr>
          <w:color w:val="000000"/>
        </w:rPr>
        <w:t>(Koivula, 2011)</w:t>
      </w:r>
      <w:bookmarkEnd w:id="42"/>
      <w:r>
        <w:rPr>
          <w:color w:val="000000"/>
        </w:rPr>
        <w:t xml:space="preserve">. Carabidae also efficiently reflect their surrounding abiotic and biotic conditions due to their sensitivity to climate warming which can approach critical limits and tolerances. Carabidae exhibit observable responses to gradual changes in the surrounding environments with a shorter latency when compared to the vegetation which may be of primary concern </w:t>
      </w:r>
      <w:bookmarkStart w:id="43" w:name="ZOTERO_BREF_DX8mEdOa6wUz"/>
      <w:r>
        <w:rPr>
          <w:color w:val="000000"/>
        </w:rPr>
        <w:t>(Brandmayr, 2016)</w:t>
      </w:r>
      <w:bookmarkEnd w:id="43"/>
      <w:r>
        <w:rPr>
          <w:color w:val="000000"/>
        </w:rPr>
        <w:t xml:space="preserve">. Cicindelidae are also beetles that </w:t>
      </w:r>
      <w:r>
        <w:rPr/>
        <w:t xml:space="preserve">are excellent bioindicators. Cicindelidae diversity has been shown to be usable as a proxy for butterfly and bird diversity present within the same areas, but allow for faster sampling and assessment of population health than those groups </w:t>
      </w:r>
      <w:bookmarkStart w:id="44" w:name="ZOTERO_BREF_2h640xtRHH4D"/>
      <w:r>
        <w:rPr/>
        <w:t>(Pearson and Cassola, 1992)</w:t>
      </w:r>
      <w:bookmarkEnd w:id="44"/>
      <w:r>
        <w:rPr/>
        <w:t>.</w:t>
      </w:r>
    </w:p>
    <w:p>
      <w:pPr>
        <w:pStyle w:val="Heading2"/>
        <w:numPr>
          <w:ilvl w:val="1"/>
          <w:numId w:val="2"/>
        </w:numPr>
        <w:spacing w:lineRule="auto" w:line="360"/>
        <w:rPr/>
      </w:pPr>
      <w:r>
        <w:rPr/>
        <w:t>Altitudinal gradients</w:t>
      </w:r>
    </w:p>
    <w:p>
      <w:pPr>
        <w:pStyle w:val="BodyText"/>
        <w:rPr/>
      </w:pPr>
      <w:r>
        <w:rPr>
          <w:color w:val="000000"/>
        </w:rPr>
        <w:t xml:space="preserve">Mountain habitats display disproportionately high levels of diversity concentrated into relatively small spatial extents. They </w:t>
      </w:r>
      <w:r>
        <w:rPr/>
        <w:t>also provide</w:t>
      </w:r>
      <w:r>
        <w:rPr>
          <w:color w:val="000000"/>
        </w:rPr>
        <w:t xml:space="preserve"> rapidly changing environmental factors with changing elevations, which allows for a variety of differing general environmental conditions to be present and affect the same populations of fauna and flora </w:t>
      </w:r>
      <w:bookmarkStart w:id="45" w:name="ZOTERO_BREF_5MgVpulmvnX2"/>
      <w:r>
        <w:rPr>
          <w:color w:val="000000"/>
        </w:rPr>
        <w:t>(Bishop and Robertson, 2024)</w:t>
      </w:r>
      <w:bookmarkEnd w:id="45"/>
      <w:r>
        <w:rPr>
          <w:color w:val="000000"/>
        </w:rPr>
        <w:t xml:space="preserve">. This allows for observation on how certain taxa may respond to environmental changes and whether range shifts could be expected in response to factors such as climate change for other groups </w:t>
      </w:r>
      <w:bookmarkStart w:id="46" w:name="ZOTERO_BREF_7dNyYYy3EtgS"/>
      <w:r>
        <w:rPr>
          <w:color w:val="000000"/>
        </w:rPr>
        <w:t>(Hodkinson, 2005)</w:t>
      </w:r>
      <w:bookmarkEnd w:id="46"/>
      <w:r>
        <w:rPr>
          <w:color w:val="000000"/>
        </w:rPr>
        <w:t xml:space="preserve">. Specialist mountain beetle species have been shown to have greater risks of decline and eventual extinction when compared to those from other types of habitats such as forests </w:t>
      </w:r>
      <w:bookmarkStart w:id="47" w:name="ZOTERO_BREF_wVNz94G4uKfg"/>
      <w:r>
        <w:rPr>
          <w:b w:val="false"/>
          <w:caps w:val="false"/>
          <w:smallCaps w:val="false"/>
          <w:position w:val="0"/>
          <w:sz w:val="24"/>
          <w:u w:val="none"/>
          <w:vertAlign w:val="baseline"/>
        </w:rPr>
        <w:t xml:space="preserve">(Nolte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47"/>
      <w:r>
        <w:rPr/>
        <w:t>.</w:t>
      </w:r>
    </w:p>
    <w:p>
      <w:pPr>
        <w:pStyle w:val="BodyText"/>
        <w:rPr/>
      </w:pPr>
      <w:r>
        <w:rPr>
          <w:color w:val="000000"/>
        </w:rPr>
        <w:t xml:space="preserve">One of the main determinants of insect presence and absence across altitudinal gradients are hypothesised to be the balancing of the thermal requirements needed to ensure optimal growth, versus a potential to surpass thermal tolerance limits </w:t>
      </w:r>
      <w:bookmarkStart w:id="48" w:name="ZOTERO_BREF_ScmRBsGWfqmq"/>
      <w:r>
        <w:rPr>
          <w:b w:val="false"/>
          <w:i w:val="false"/>
          <w:caps w:val="false"/>
          <w:smallCaps w:val="false"/>
          <w:position w:val="0"/>
          <w:sz w:val="24"/>
          <w:u w:val="none"/>
          <w:vertAlign w:val="baseline"/>
        </w:rPr>
        <w:t>(Birkett, Blackburn and Menéndez, 2018)</w:t>
      </w:r>
      <w:bookmarkEnd w:id="48"/>
      <w:r>
        <w:rPr>
          <w:color w:val="000000"/>
        </w:rPr>
        <w:t>. Insect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w:t>
      </w:r>
      <w:r>
        <w:rPr>
          <w:color w:val="000000"/>
          <w:lang w:val="en-US"/>
        </w:rPr>
        <w:t>-</w:t>
      </w:r>
      <w:r>
        <w:rPr>
          <w:color w:val="000000"/>
        </w:rPr>
        <w:t xml:space="preserve">specific </w:t>
      </w:r>
      <w:bookmarkStart w:id="49" w:name="ZOTERO_BREF_F5o1xOtQrgOz"/>
      <w:r>
        <w:rPr>
          <w:color w:val="000000"/>
        </w:rPr>
        <w:t>(Hodkinson, 2005)</w:t>
      </w:r>
      <w:bookmarkEnd w:id="49"/>
      <w:r>
        <w:rPr>
          <w:color w:val="000000"/>
        </w:rPr>
        <w:t xml:space="preserve">. Previous work on ants in Sani Pass concluded that seasonal fluctuations had a stronger effect on the distribution and density of ant species across the altitudinal gradient, in comparison to long-term </w:t>
      </w:r>
      <w:r>
        <w:rPr/>
        <w:t>climatic</w:t>
      </w:r>
      <w:r>
        <w:rPr>
          <w:color w:val="000000"/>
        </w:rPr>
        <w:t xml:space="preserve"> trends </w:t>
      </w:r>
      <w:bookmarkStart w:id="50" w:name="ZOTERO_BREF_TrPyEfosSozU"/>
      <w:r>
        <w:rPr>
          <w:b w:val="false"/>
          <w:caps w:val="false"/>
          <w:smallCaps w:val="false"/>
          <w:position w:val="0"/>
          <w:sz w:val="24"/>
          <w:u w:val="none"/>
          <w:vertAlign w:val="baseline"/>
        </w:rPr>
        <w:t xml:space="preserve">(Bishop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50"/>
      <w:r>
        <w:rPr>
          <w:color w:val="000000"/>
        </w:rPr>
        <w:t xml:space="preserve">. However, </w:t>
      </w:r>
      <w:r>
        <w:rPr>
          <w:color w:val="000000"/>
          <w:lang w:val="en-US"/>
        </w:rPr>
        <w:t>long-term sampling is crucial in</w:t>
      </w:r>
      <w:r>
        <w:rPr>
          <w:color w:val="000000"/>
        </w:rPr>
        <w:t xml:space="preserve"> determining whether there is a change in the underlying </w:t>
      </w:r>
      <w:r>
        <w:rPr/>
        <w:t>climatic</w:t>
      </w:r>
      <w:r>
        <w:rPr>
          <w:color w:val="000000"/>
        </w:rPr>
        <w:t xml:space="preserve"> conditions as opposed to seasonal variation.</w:t>
      </w:r>
    </w:p>
    <w:p>
      <w:pPr>
        <w:pStyle w:val="BodyText"/>
        <w:rPr/>
      </w:pPr>
      <w:r>
        <w:rPr>
          <w:color w:val="000000"/>
        </w:rPr>
        <w:t xml:space="preserve">Insect diversity and abundance fluctuate in varying ways across altitudes depending on the specific circumstances involved. Climatic conditions, soil composition, biotic interactions, and individual species biology of the organisms involved all influence how the density of insect taxa will be spread across a mountain. Some examples of resulting distribution patterns include: greatest richness and abundance surrounding mid-elevations, a linear decreasing relationship between diversity and elevation, and complex multi-modal patterns localised within altitudinal intervals </w:t>
      </w:r>
      <w:bookmarkStart w:id="51" w:name="ZOTERO_BREF_5qS9JKFKslpn"/>
      <w:r>
        <w:rPr>
          <w:b w:val="false"/>
          <w:caps w:val="false"/>
          <w:smallCaps w:val="false"/>
          <w:position w:val="0"/>
          <w:sz w:val="24"/>
          <w:u w:val="none"/>
          <w:vertAlign w:val="baseline"/>
        </w:rPr>
        <w:t xml:space="preserve">(Dong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51"/>
      <w:r>
        <w:rPr/>
        <w:t>.</w:t>
      </w:r>
    </w:p>
    <w:p>
      <w:pPr>
        <w:pStyle w:val="Heading2"/>
        <w:numPr>
          <w:ilvl w:val="1"/>
          <w:numId w:val="2"/>
        </w:numPr>
        <w:spacing w:lineRule="auto" w:line="360"/>
        <w:rPr/>
      </w:pPr>
      <w:r>
        <w:rPr/>
        <w:t>Environmental Changes</w:t>
      </w:r>
    </w:p>
    <w:p>
      <w:pPr>
        <w:pStyle w:val="BodyText"/>
        <w:rPr/>
      </w:pPr>
      <w:r>
        <w:rPr>
          <w:color w:val="000000"/>
        </w:rPr>
        <w:t>Soil variables and vegetation variables have been shown to have strong effects on terrestrial insects in historical studies</w:t>
      </w:r>
      <w:r>
        <w:rPr>
          <w:color w:val="000000"/>
          <w:lang w:val="en-US"/>
        </w:rPr>
        <w:t xml:space="preserve"> (REF)</w:t>
      </w:r>
      <w:r>
        <w:rPr>
          <w:color w:val="000000"/>
        </w:rPr>
        <w:t>. For example, Scarabaeidae</w:t>
      </w:r>
      <w:del w:id="24" w:author="Unknown Author" w:date="2026-04-06T01:22:31Z">
        <w:r>
          <w:rPr>
            <w:color w:val="000000"/>
          </w:rPr>
          <w:delText xml:space="preserve"> beetles that rely</w:delText>
        </w:r>
      </w:del>
      <w:commentRangeStart w:id="6"/>
      <w:r>
        <w:rPr>
          <w:color w:val="000000"/>
        </w:rPr>
        <w:t xml:space="preserve"> </w:t>
      </w:r>
      <w:r>
        <w:rPr>
          <w:color w:val="000000"/>
        </w:rPr>
        <w:commentReference w:id="7"/>
      </w:r>
      <w:commentRangeEnd w:id="6"/>
      <w:r>
        <w:commentReference w:id="6"/>
      </w:r>
      <w:r>
        <w:rPr>
          <w:color w:val="000000"/>
        </w:rPr>
        <w:t xml:space="preserve">exhibit a wide variety of manners in which they utilise soil and dung for reproduction. Telecoprids that rely on moving the dung ball around to house their eggs require a habitat with soil that is more easily </w:t>
      </w:r>
      <w:commentRangeStart w:id="8"/>
      <w:r>
        <w:rPr>
          <w:color w:val="000000"/>
        </w:rPr>
        <w:t>manipulable</w:t>
      </w:r>
      <w:r>
        <w:rPr>
          <w:color w:val="000000"/>
        </w:rPr>
        <w:commentReference w:id="9"/>
      </w:r>
      <w:commentRangeEnd w:id="8"/>
      <w:r>
        <w:commentReference w:id="8"/>
      </w:r>
      <w:ins w:id="25" w:author="Unknown Author" w:date="2026-04-06T01:26:24Z">
        <w:r>
          <w:rPr>
            <w:color w:val="000000"/>
          </w:rPr>
          <w:commentReference w:id="10"/>
        </w:r>
      </w:ins>
      <w:r>
        <w:rPr>
          <w:color w:val="000000"/>
          <w:lang w:val="en-US"/>
        </w:rPr>
        <w:t xml:space="preserve"> </w:t>
      </w:r>
      <w:bookmarkStart w:id="52" w:name="ZOTERO_BREF_n9Uwua2FxuY6"/>
      <w:r>
        <w:rPr>
          <w:b w:val="false"/>
          <w:caps w:val="false"/>
          <w:smallCaps w:val="false"/>
          <w:position w:val="0"/>
          <w:sz w:val="24"/>
          <w:u w:val="none"/>
          <w:vertAlign w:val="baseline"/>
        </w:rPr>
        <w:t xml:space="preserve">(Daniel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2"/>
      <w:del w:id="26" w:author="Unknown Author" w:date="2026-04-06T01:24:31Z">
        <w:r>
          <w:rPr>
            <w:color w:val="000000"/>
            <w:lang w:val="en-US"/>
          </w:rPr>
          <w:delText>(REF)</w:delText>
        </w:r>
      </w:del>
      <w:r>
        <w:rPr>
          <w:color w:val="000000"/>
        </w:rPr>
        <w:t xml:space="preserve">. Changes </w:t>
      </w:r>
      <w:r>
        <w:rPr>
          <w:color w:val="000000"/>
          <w:lang w:val="en-US"/>
        </w:rPr>
        <w:t>in</w:t>
      </w:r>
      <w:r>
        <w:rPr>
          <w:color w:val="000000"/>
        </w:rPr>
        <w:t xml:space="preserve"> soil composition, such as increased </w:t>
      </w:r>
      <w:del w:id="27" w:author="Unknown Author" w:date="2026-04-06T01:25:09Z">
        <w:r>
          <w:rPr>
            <w:color w:val="000000"/>
          </w:rPr>
          <w:delText>silt</w:delText>
        </w:r>
      </w:del>
      <w:ins w:id="28" w:author="Unknown Author" w:date="2026-04-06T01:25:09Z">
        <w:r>
          <w:rPr>
            <w:color w:val="000000"/>
          </w:rPr>
          <w:t>clay</w:t>
        </w:r>
      </w:ins>
      <w:r>
        <w:rPr>
          <w:color w:val="000000"/>
        </w:rPr>
        <w:t xml:space="preserve"> concentrations cause the soil to become more dense, therefore</w:t>
      </w:r>
      <w:r>
        <w:rPr>
          <w:color w:val="000000"/>
          <w:lang w:val="en-US"/>
        </w:rPr>
        <w:t>,</w:t>
      </w:r>
      <w:r>
        <w:rPr>
          <w:color w:val="000000"/>
        </w:rPr>
        <w:t xml:space="preserve"> beetles</w:t>
      </w:r>
      <w:r>
        <w:rPr>
          <w:color w:val="000000"/>
          <w:lang w:val="en-US"/>
        </w:rPr>
        <w:t xml:space="preserve"> such as telecoprids</w:t>
      </w:r>
      <w:r>
        <w:rPr>
          <w:color w:val="000000"/>
        </w:rPr>
        <w:t xml:space="preserve"> may be unable to inhabit th</w:t>
      </w:r>
      <w:r>
        <w:rPr>
          <w:color w:val="000000"/>
          <w:lang w:val="en-US"/>
        </w:rPr>
        <w:t>e</w:t>
      </w:r>
      <w:r>
        <w:rPr>
          <w:color w:val="000000"/>
        </w:rPr>
        <w:t>se environments, effectively altering their habitable range</w:t>
      </w:r>
      <w:del w:id="29" w:author="Unknown Author" w:date="2026-04-06T01:23:26Z">
        <w:r>
          <w:rPr>
            <w:color w:val="000000"/>
          </w:rPr>
          <w:delText xml:space="preserve"> </w:delText>
        </w:r>
      </w:del>
      <w:bookmarkStart w:id="53" w:name="ZOTERO_BREF_jXjRFa5pT2EP"/>
      <w:del w:id="30" w:author="Unknown Author" w:date="2026-04-06T01:23:26Z">
        <w:r>
          <w:rPr>
            <w:b w:val="false"/>
            <w:caps w:val="false"/>
            <w:smallCaps w:val="false"/>
            <w:position w:val="0"/>
            <w:sz w:val="24"/>
            <w:u w:val="none"/>
            <w:vertAlign w:val="baseline"/>
          </w:rPr>
          <w:delText>(Daniel</w:delText>
        </w:r>
      </w:del>
      <w:del w:id="31" w:author="Unknown Author" w:date="2026-04-06T01:23:26Z">
        <w:r>
          <w:rPr>
            <w:b w:val="false"/>
            <w:i/>
            <w:caps w:val="false"/>
            <w:smallCaps w:val="false"/>
            <w:position w:val="0"/>
            <w:sz w:val="24"/>
            <w:u w:val="none"/>
            <w:vertAlign w:val="baseline"/>
          </w:rPr>
          <w:delText>et al.</w:delText>
        </w:r>
      </w:del>
      <w:del w:id="32" w:author="Unknown Author" w:date="2026-04-06T01:23:26Z">
        <w:r>
          <w:rPr>
            <w:b w:val="false"/>
            <w:caps w:val="false"/>
            <w:smallCaps w:val="false"/>
            <w:position w:val="0"/>
            <w:sz w:val="24"/>
            <w:u w:val="none"/>
            <w:vertAlign w:val="baseline"/>
          </w:rPr>
          <w:delText>, 2022)</w:delText>
        </w:r>
      </w:del>
      <w:bookmarkEnd w:id="53"/>
      <w:del w:id="33" w:author="Unknown Author" w:date="2026-04-06T01:23:26Z">
        <w:r>
          <w:rPr>
            <w:color w:val="000000"/>
          </w:rPr>
          <w:delText>.</w:delText>
        </w:r>
      </w:del>
      <w:ins w:id="34" w:author="Unknown Author" w:date="2026-04-06T01:23:27Z">
        <w:r>
          <w:rPr>
            <w:color w:val="000000"/>
          </w:rPr>
          <w:t xml:space="preserve"> </w:t>
        </w:r>
      </w:ins>
      <w:bookmarkStart w:id="54" w:name="ZOTERO_BREF_yl6driMHtVJx"/>
      <w:r>
        <w:rPr>
          <w:b w:val="false"/>
          <w:i w:val="false"/>
          <w:caps w:val="false"/>
          <w:smallCaps w:val="false"/>
          <w:position w:val="0"/>
          <w:sz w:val="24"/>
          <w:u w:val="none"/>
          <w:vertAlign w:val="baseline"/>
        </w:rPr>
        <w:t>(Farias and Hernández, 2017)</w:t>
      </w:r>
      <w:bookmarkEnd w:id="54"/>
      <w:ins w:id="35" w:author="Unknown Author" w:date="2026-04-06T01:23:27Z">
        <w:r>
          <w:rPr>
            <w:color w:val="000000"/>
          </w:rPr>
          <w:t>.</w:t>
        </w:r>
      </w:ins>
      <w:r>
        <w:rPr>
          <w:color w:val="000000"/>
        </w:rPr>
        <w:t xml:space="preserve"> This conclusion extends to any other groups of terrestrial insects </w:t>
      </w:r>
      <w:r>
        <w:rPr>
          <w:color w:val="000000"/>
          <w:lang w:val="en-US"/>
        </w:rPr>
        <w:t>that</w:t>
      </w:r>
      <w:r>
        <w:rPr>
          <w:color w:val="000000"/>
        </w:rPr>
        <w:t xml:space="preserve"> inhabit soil. Climate change will affect soil properties within a given environment </w:t>
      </w:r>
      <w:bookmarkStart w:id="55" w:name="ZOTERO_BREF_D5boais0Dg2r"/>
      <w:r>
        <w:rPr>
          <w:color w:val="000000"/>
        </w:rPr>
        <w:t>(Bhengu and Onyeka, 2024)</w:t>
      </w:r>
      <w:bookmarkEnd w:id="55"/>
      <w:r>
        <w:rPr>
          <w:color w:val="000000"/>
        </w:rPr>
        <w:t xml:space="preserve">, therefore resulting in pressure on the organisms both through direct thermal stress, and </w:t>
      </w:r>
      <w:r>
        <w:rPr>
          <w:color w:val="000000"/>
          <w:lang w:val="en-US"/>
        </w:rPr>
        <w:t>indirectly through alteri</w:t>
      </w:r>
      <w:r>
        <w:rPr>
          <w:color w:val="000000"/>
        </w:rPr>
        <w:t>ng their surrounding environments</w:t>
      </w:r>
      <w:r>
        <w:rPr>
          <w:color w:val="000000"/>
          <w:lang w:val="en-US"/>
        </w:rPr>
        <w:t>,</w:t>
      </w:r>
      <w:r>
        <w:rPr>
          <w:color w:val="000000"/>
        </w:rPr>
        <w:t xml:space="preserve"> </w:t>
      </w:r>
      <w:r>
        <w:rPr>
          <w:color w:val="000000"/>
          <w:lang w:val="en-US"/>
        </w:rPr>
        <w:t xml:space="preserve">making them </w:t>
      </w:r>
      <w:r>
        <w:rPr>
          <w:color w:val="000000"/>
        </w:rPr>
        <w:t xml:space="preserve">unsuited for their ecological needs. For example, some tenebrionid species are restricted to sandy and loamy soil types due to their ecological behaviour, and therefore would be affected by environmental changes that result in the soil they inhabit becoming less friable </w:t>
      </w:r>
      <w:bookmarkStart w:id="56" w:name="ZOTERO_BREF_CPVi9ZiUvK5C"/>
      <w:r>
        <w:rPr>
          <w:color w:val="000000"/>
        </w:rPr>
        <w:t>(Crawford, 1991)</w:t>
      </w:r>
      <w:bookmarkEnd w:id="56"/>
      <w:r>
        <w:rPr>
          <w:color w:val="000000"/>
        </w:rPr>
        <w:t>.</w:t>
      </w:r>
    </w:p>
    <w:p>
      <w:pPr>
        <w:pStyle w:val="BodyText"/>
        <w:rPr/>
      </w:pPr>
      <w:r>
        <w:rPr>
          <w:color w:val="000000"/>
        </w:rPr>
        <w:t xml:space="preserve">The El Niño-Southern Oscillation (ENSO) is a protracted periodic extreme weather phenomenon. ENSO events have the potential to drive short-term changes and losses in diversity and function in insect populations </w:t>
      </w:r>
      <w:bookmarkStart w:id="57" w:name="ZOTERO_BREF_CQ712ZR4HJqz"/>
      <w:r>
        <w:rPr>
          <w:b w:val="false"/>
          <w:caps w:val="false"/>
          <w:smallCaps w:val="false"/>
          <w:position w:val="0"/>
          <w:sz w:val="24"/>
          <w:u w:val="none"/>
          <w:vertAlign w:val="baseline"/>
        </w:rPr>
        <w:t xml:space="preserve">(Sharp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57"/>
      <w:r>
        <w:rPr>
          <w:color w:val="000000"/>
        </w:rPr>
        <w:t>. ENSO events also have the potential</w:t>
      </w:r>
      <w:r>
        <w:rPr>
          <w:color w:val="000000"/>
          <w:lang w:val="en-US"/>
        </w:rPr>
        <w:t>,</w:t>
      </w:r>
      <w:r>
        <w:rPr>
          <w:color w:val="000000"/>
        </w:rPr>
        <w:t xml:space="preserve"> due to their recurrence and intensity, to mask longer-term baseline trends of climate change that may be occurring in the relevant environments </w:t>
      </w:r>
      <w:bookmarkStart w:id="58" w:name="ZOTERO_BREF_peHnVD43fG5r"/>
      <w:r>
        <w:rPr>
          <w:color w:val="000000"/>
        </w:rPr>
        <w:t>(Samways, 2010)</w:t>
      </w:r>
      <w:bookmarkEnd w:id="58"/>
      <w:r>
        <w:rPr>
          <w:color w:val="000000"/>
        </w:rPr>
        <w:t xml:space="preserve">. The ENSO contributes to the challenge of improving our knowledge of insect populations in the Southern </w:t>
      </w:r>
      <w:r>
        <w:rPr>
          <w:color w:val="000000"/>
          <w:lang w:val="en-US"/>
        </w:rPr>
        <w:t>H</w:t>
      </w:r>
      <w:r>
        <w:rPr>
          <w:color w:val="000000"/>
        </w:rPr>
        <w:t xml:space="preserve">emisphere. Due to strong short-term </w:t>
      </w:r>
      <w:r>
        <w:rPr/>
        <w:t>climatic</w:t>
      </w:r>
      <w:r>
        <w:rPr>
          <w:color w:val="000000"/>
        </w:rPr>
        <w:t xml:space="preserve"> fluctuations, the observations of long-term </w:t>
      </w:r>
      <w:r>
        <w:rPr/>
        <w:t>climatic</w:t>
      </w:r>
      <w:r>
        <w:rPr>
          <w:color w:val="000000"/>
        </w:rPr>
        <w:t xml:space="preserve"> change in ongoing studies can be concealed </w:t>
      </w:r>
      <w:bookmarkStart w:id="59" w:name="ZOTERO_BREF_ba1aXBcQAqmw"/>
      <w:r>
        <w:rPr>
          <w:color w:val="000000"/>
        </w:rPr>
        <w:t>(New and Samways, 2014)</w:t>
      </w:r>
      <w:bookmarkEnd w:id="59"/>
      <w:r>
        <w:rPr>
          <w:color w:val="000000"/>
        </w:rPr>
        <w:t>. This is partially the reason why the research and conclusions drawn from invertebrate studies in the Northern Hemisphere are not directly comparable and applicable to cases in the South</w:t>
      </w:r>
      <w:r>
        <w:rPr>
          <w:color w:val="000000"/>
          <w:lang w:val="en-US"/>
        </w:rPr>
        <w:t>ern Hermisphere</w:t>
      </w:r>
      <w:r>
        <w:rPr>
          <w:color w:val="000000"/>
        </w:rPr>
        <w:t xml:space="preserve"> </w:t>
      </w:r>
      <w:bookmarkStart w:id="60" w:name="ZOTERO_BREF_8aN9ClWhKph7"/>
      <w:r>
        <w:rPr>
          <w:color w:val="000000"/>
        </w:rPr>
        <w:t>(Sinclair and Chown, 2005)</w:t>
      </w:r>
      <w:bookmarkEnd w:id="60"/>
      <w:r>
        <w:rPr>
          <w:color w:val="000000"/>
        </w:rPr>
        <w:t>.</w:t>
      </w:r>
    </w:p>
    <w:p>
      <w:pPr>
        <w:pStyle w:val="BodyText"/>
        <w:rPr/>
      </w:pPr>
      <w:r>
        <w:rPr>
          <w:color w:val="000000"/>
        </w:rPr>
        <w:t>Climatic oscillations such as the ENSO have altered the fire regimes in winter rainfall regions</w:t>
      </w:r>
      <w:r>
        <w:rPr>
          <w:color w:val="000000"/>
          <w:lang w:val="en-US"/>
        </w:rPr>
        <w:t>,</w:t>
      </w:r>
      <w:r>
        <w:rPr>
          <w:color w:val="000000"/>
        </w:rPr>
        <w:t xml:space="preserve"> such as the Cape Floristic Region (CFR) </w:t>
      </w:r>
      <w:bookmarkStart w:id="61" w:name="ZOTERO_BREF_BZc6THbnMEYH"/>
      <w:r>
        <w:rPr>
          <w:b w:val="false"/>
          <w:caps w:val="false"/>
          <w:smallCaps w:val="false"/>
          <w:position w:val="0"/>
          <w:sz w:val="24"/>
          <w:u w:val="none"/>
          <w:vertAlign w:val="baseline"/>
        </w:rPr>
        <w:t xml:space="preserve">(Altwegg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61"/>
      <w:r>
        <w:rPr>
          <w:color w:val="000000"/>
        </w:rPr>
        <w:t xml:space="preserve">. Other phenomena of atmospheric variability, one being the Antarctic Ocean Oscillation (AAO), also contribute to the changing fire conditions in the CFR </w:t>
      </w:r>
      <w:bookmarkStart w:id="62" w:name="ZOTERO_BREF_utOS74fBNaQm"/>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2010)</w:t>
      </w:r>
      <w:bookmarkEnd w:id="62"/>
      <w:r>
        <w:rPr>
          <w:color w:val="000000"/>
        </w:rPr>
        <w:t>. These changes occur due to the anomalous weather events</w:t>
      </w:r>
      <w:r>
        <w:rPr>
          <w:color w:val="000000"/>
          <w:lang w:val="en-US"/>
        </w:rPr>
        <w:t>,</w:t>
      </w:r>
      <w:r>
        <w:rPr>
          <w:color w:val="000000"/>
        </w:rPr>
        <w:t xml:space="preserve"> causing seasonal conditions that are drier and hotter than average. It is hypothesised that at the current rate of increased temperatures due to climate change, fire frequencies in these environments will substantially increase. This may lead to flora and fauna that are tolerant of more frequent fires to be the taxa that can most suitably inhabit these environments </w:t>
      </w:r>
      <w:bookmarkStart w:id="63" w:name="ZOTERO_BREF_pI6TVruY5ROM"/>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2010)</w:t>
      </w:r>
      <w:bookmarkEnd w:id="63"/>
      <w:r>
        <w:rPr/>
        <w:t>.</w:t>
      </w:r>
    </w:p>
    <w:p>
      <w:pPr>
        <w:pStyle w:val="BodyText"/>
        <w:numPr>
          <w:ilvl w:val="1"/>
          <w:numId w:val="2"/>
        </w:numPr>
        <w:rPr/>
      </w:pPr>
      <w:r>
        <w:rPr/>
        <w:t>The Cape Floristic Region</w:t>
      </w:r>
    </w:p>
    <w:p>
      <w:pPr>
        <w:pStyle w:val="BodyText"/>
        <w:rPr/>
      </w:pPr>
      <w:r>
        <w:rPr>
          <w:color w:val="000000"/>
        </w:rPr>
        <w:t>The CFR is the smallest and most species</w:t>
      </w:r>
      <w:r>
        <w:rPr>
          <w:color w:val="000000"/>
          <w:lang w:val="en-US"/>
        </w:rPr>
        <w:t>-</w:t>
      </w:r>
      <w:r>
        <w:rPr>
          <w:color w:val="000000"/>
        </w:rPr>
        <w:t xml:space="preserve">rich floral kingdom globally </w:t>
      </w:r>
      <w:bookmarkStart w:id="64" w:name="ZOTERO_BREF_4anikVyqTcL5"/>
      <w:r>
        <w:rPr>
          <w:color w:val="000000"/>
        </w:rPr>
        <w:t>(Taylor, Lee and Crous, 2001)</w:t>
      </w:r>
      <w:bookmarkEnd w:id="64"/>
      <w:r>
        <w:rPr>
          <w:color w:val="000000"/>
        </w:rPr>
        <w:t>. Increasingly rising temperatures and reduced rainfall are predicted within the CFR, with its northern limits expected to face the greatest degree of change. The CFR is expected to lose large areas of its vegetation due to the effects of climate change</w:t>
      </w:r>
      <w:r>
        <w:rPr>
          <w:color w:val="000000"/>
          <w:lang w:val="en-US"/>
        </w:rPr>
        <w:t>,</w:t>
      </w:r>
      <w:r>
        <w:rPr>
          <w:color w:val="000000"/>
        </w:rPr>
        <w:t xml:space="preserve"> in addition to the threats posed by land use change and invasive species </w:t>
      </w:r>
      <w:bookmarkStart w:id="65" w:name="ZOTERO_BREF_NzXrUdmOUfAl"/>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65"/>
      <w:r>
        <w:rPr>
          <w:color w:val="000000"/>
        </w:rPr>
        <w:t xml:space="preserve">. Most of the area threatened is predicted to occur in the northernmost boundaries of the Fynbos biome, </w:t>
      </w:r>
      <w:r>
        <w:rPr>
          <w:color w:val="000000"/>
          <w:lang w:val="en-US"/>
        </w:rPr>
        <w:t>m</w:t>
      </w:r>
      <w:r>
        <w:rPr>
          <w:color w:val="000000"/>
        </w:rPr>
        <w:t>a</w:t>
      </w:r>
      <w:r>
        <w:rPr>
          <w:color w:val="000000"/>
          <w:lang w:val="en-US"/>
        </w:rPr>
        <w:t>in</w:t>
      </w:r>
      <w:r>
        <w:rPr>
          <w:color w:val="000000"/>
        </w:rPr>
        <w:t>ly on the west coast and Cederberg mountains</w:t>
      </w:r>
      <w:del w:id="36" w:author="Unknown Author" w:date="2026-04-06T01:28:13Z">
        <w:r>
          <w:rPr>
            <w:color w:val="000000"/>
          </w:rPr>
          <w:delText xml:space="preserve"> </w:delText>
        </w:r>
      </w:del>
      <w:bookmarkStart w:id="66" w:name="ZOTERO_BREF_0zCHFfrm7TYH"/>
      <w:del w:id="37" w:author="Unknown Author" w:date="2026-04-06T01:28:13Z">
        <w:r>
          <w:rPr>
            <w:b w:val="false"/>
            <w:caps w:val="false"/>
            <w:smallCaps w:val="false"/>
            <w:position w:val="0"/>
            <w:sz w:val="24"/>
            <w:u w:val="none"/>
            <w:vertAlign w:val="baseline"/>
          </w:rPr>
          <w:delText xml:space="preserve">(Botes </w:delText>
        </w:r>
      </w:del>
      <w:del w:id="38" w:author="Unknown Author" w:date="2026-04-06T01:28:13Z">
        <w:r>
          <w:rPr>
            <w:b w:val="false"/>
            <w:i/>
            <w:caps w:val="false"/>
            <w:smallCaps w:val="false"/>
            <w:position w:val="0"/>
            <w:sz w:val="24"/>
            <w:u w:val="none"/>
            <w:vertAlign w:val="baseline"/>
          </w:rPr>
          <w:delText>et al.</w:delText>
        </w:r>
      </w:del>
      <w:del w:id="39" w:author="Unknown Author" w:date="2026-04-06T01:28:13Z">
        <w:r>
          <w:rPr>
            <w:b w:val="false"/>
            <w:caps w:val="false"/>
            <w:smallCaps w:val="false"/>
            <w:position w:val="0"/>
            <w:sz w:val="24"/>
            <w:u w:val="none"/>
            <w:vertAlign w:val="baseline"/>
          </w:rPr>
          <w:delText>, 2006)</w:delText>
        </w:r>
      </w:del>
      <w:bookmarkEnd w:id="66"/>
      <w:commentRangeStart w:id="11"/>
      <w:del w:id="40" w:author="Unknown Author" w:date="2026-04-06T01:28:13Z">
        <w:r>
          <w:rPr>
            <w:color w:val="000000"/>
          </w:rPr>
          <w:delText>.</w:delText>
        </w:r>
      </w:del>
      <w:ins w:id="41" w:author="Unknown Author" w:date="2026-04-06T01:28:16Z">
        <w:r>
          <w:rPr>
            <w:color w:val="000000"/>
          </w:rPr>
          <w:t xml:space="preserve"> </w:t>
        </w:r>
      </w:ins>
      <w:bookmarkStart w:id="67" w:name="ZOTERO_BREF_Q2YaJGQOFzPw"/>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w:t>
      </w:r>
      <w:bookmarkEnd w:id="67"/>
      <w:ins w:id="42" w:author="Unknown Author" w:date="2026-04-06T01:28:16Z">
        <w:r>
          <w:rPr>
            <w:color w:val="000000"/>
          </w:rPr>
          <w:t>.</w:t>
        </w:r>
      </w:ins>
      <w:r>
        <w:rPr>
          <w:color w:val="000000"/>
        </w:rPr>
        <w:t xml:space="preserve"> </w:t>
      </w:r>
      <w:r>
        <w:rPr>
          <w:color w:val="000000"/>
        </w:rPr>
        <w:commentReference w:id="12"/>
      </w:r>
      <w:commentRangeEnd w:id="11"/>
      <w:r>
        <w:commentReference w:id="11"/>
      </w:r>
      <w:ins w:id="43" w:author="Unknown Author" w:date="2026-04-06T01:29:40Z">
        <w:r>
          <w:rPr>
            <w:color w:val="000000"/>
          </w:rPr>
          <w:commentReference w:id="13"/>
        </w:r>
      </w:ins>
      <w:r>
        <w:rPr>
          <w:color w:val="000000"/>
        </w:rPr>
        <w:t xml:space="preserve">In other global examples, focusing strategies to ecosystem-level monitoring </w:t>
      </w:r>
      <w:bookmarkStart w:id="68" w:name="ZOTERO_BREF_qSeER2rmkyi3"/>
      <w:r>
        <w:rPr>
          <w:b w:val="false"/>
          <w:caps w:val="false"/>
          <w:smallCaps w:val="false"/>
          <w:position w:val="0"/>
          <w:sz w:val="24"/>
          <w:u w:val="none"/>
          <w:vertAlign w:val="baseline"/>
        </w:rPr>
        <w:t xml:space="preserve">(Vadas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68"/>
      <w:r>
        <w:rPr/>
        <w:t xml:space="preserve">, and conservation </w:t>
      </w:r>
      <w:bookmarkStart w:id="69" w:name="ZOTERO_BREF_2pW1wn76SbCz"/>
      <w:r>
        <w:rPr/>
        <w:t>(Leandro, Jay-Robert and Vergnes, 2017)</w:t>
      </w:r>
      <w:bookmarkEnd w:id="69"/>
      <w:r>
        <w:rPr/>
        <w:t xml:space="preserve"> have been proposed as the most effective method to ensure the preservation of both the high levels of floral diversity and the fauna that are in the habitats they provide.</w:t>
      </w:r>
    </w:p>
    <w:p>
      <w:pPr>
        <w:pStyle w:val="Normal"/>
        <w:pBdr/>
        <w:spacing w:lineRule="auto" w:line="360" w:before="0" w:after="140"/>
        <w:rPr>
          <w:color w:val="000000"/>
        </w:rPr>
      </w:pPr>
      <w:r>
        <w:rPr>
          <w:color w:val="000000"/>
        </w:rPr>
      </w:r>
    </w:p>
    <w:p>
      <w:pPr>
        <w:pStyle w:val="Heading2"/>
        <w:numPr>
          <w:ilvl w:val="1"/>
          <w:numId w:val="2"/>
        </w:numPr>
        <w:spacing w:lineRule="auto" w:line="360"/>
        <w:rPr/>
      </w:pPr>
      <w:r>
        <w:rPr/>
        <w:t>This study</w:t>
      </w:r>
    </w:p>
    <w:p>
      <w:pPr>
        <w:pStyle w:val="BodyText"/>
        <w:rPr/>
        <w:pPrChange w:id="0" w:author="Unknown Author" w:date="2026-04-06T01:03:09Z">
          <w:pPr/>
        </w:pPrChange>
      </w:pPr>
      <w:r>
        <w:rPr>
          <w:color w:val="000000"/>
        </w:rPr>
        <w:t xml:space="preserve">Sampling of ground-dwelling insects was conducted in October of each year from 2002 to 2005, across an altitudinal gradient centred in the Cederberg Mountains, in the northern Cape Floristic Region </w:t>
      </w:r>
      <w:bookmarkStart w:id="70" w:name="ZOTERO_BREF_azJvmkCic9uO"/>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70"/>
      <w:r>
        <w:rPr>
          <w:color w:val="000000"/>
        </w:rPr>
        <w:t xml:space="preserve">. This current study repeated sampling the same sites 20 years after the original sampling. In the historical study, three beetle species were focused on due to their prevalence as the most abundant species overall in the transect </w:t>
      </w:r>
      <w:bookmarkStart w:id="71" w:name="ZOTERO_BREF_Cfj6Hzpp2zVr"/>
      <w:r>
        <w:rPr>
          <w:color w:val="000000"/>
        </w:rPr>
        <w:t>(Gouws, 2007)</w:t>
      </w:r>
      <w:bookmarkEnd w:id="71"/>
      <w:r>
        <w:rPr>
          <w:color w:val="000000"/>
        </w:rPr>
        <w:t xml:space="preserve">. Those species comprise the carnivorous carabid, </w:t>
      </w:r>
      <w:r>
        <w:rPr>
          <w:i/>
          <w:iCs/>
          <w:color w:val="000000"/>
        </w:rPr>
        <w:t>Anthia decemguttata</w:t>
      </w:r>
      <w:r>
        <w:rPr>
          <w:color w:val="000000"/>
        </w:rPr>
        <w:t xml:space="preserve">, and the detritivorous tenebrionids, </w:t>
      </w:r>
      <w:r>
        <w:rPr>
          <w:i/>
          <w:iCs/>
          <w:color w:val="000000"/>
        </w:rPr>
        <w:t>Stenocara dentata</w:t>
      </w:r>
      <w:r>
        <w:rPr>
          <w:color w:val="000000"/>
        </w:rPr>
        <w:t xml:space="preserve"> and </w:t>
      </w:r>
      <w:r>
        <w:rPr>
          <w:i/>
          <w:iCs/>
          <w:color w:val="000000"/>
        </w:rPr>
        <w:t>Zophosis gracilicornis</w:t>
      </w:r>
      <w:r>
        <w:rPr>
          <w:color w:val="000000"/>
        </w:rPr>
        <w:t xml:space="preserve">. The representation of differing feeding habits, ideal habitats, as well as representation across differing trophic groups make those species a compact but revelatory subset of the differing beetles in the study environment </w:t>
      </w:r>
      <w:bookmarkStart w:id="72" w:name="ZOTERO_BREF_19iPp5Xb0C7J"/>
      <w:r>
        <w:rPr>
          <w:color w:val="000000"/>
        </w:rPr>
        <w:t>(Penrith, 1986; Picker, Griffiths and Weaving, 2019)</w:t>
      </w:r>
      <w:bookmarkEnd w:id="72"/>
      <w:r>
        <w:rPr>
          <w:color w:val="000000"/>
        </w:rPr>
        <w:t xml:space="preserve">. Different trophic levels present across the entire ecological range within ecosystems have been shown to be varyingly sensitive to climate change effects, with the general trend that species of higher trophic levels are more sensitive </w:t>
      </w:r>
      <w:bookmarkStart w:id="73" w:name="ZOTERO_BREF_oHv7XtXF47Y3"/>
      <w:r>
        <w:rPr>
          <w:b w:val="false"/>
          <w:caps w:val="false"/>
          <w:smallCaps w:val="false"/>
          <w:position w:val="0"/>
          <w:sz w:val="24"/>
          <w:u w:val="none"/>
          <w:vertAlign w:val="baseline"/>
        </w:rPr>
        <w:t xml:space="preserve">(Voigt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73"/>
      <w:r>
        <w:rPr>
          <w:color w:val="000000"/>
        </w:rPr>
        <w:t xml:space="preserve">. This proposed correlation has also been hypothesised to apply when comparing the trophic diversity between the insects of these ecosystems specifically </w:t>
      </w:r>
      <w:bookmarkStart w:id="74" w:name="ZOTERO_BREF_RM23tsVdqzju"/>
      <w:r>
        <w:rPr>
          <w:b w:val="false"/>
          <w:caps w:val="false"/>
          <w:smallCaps w:val="false"/>
          <w:position w:val="0"/>
          <w:sz w:val="24"/>
          <w:u w:val="none"/>
          <w:vertAlign w:val="baseline"/>
        </w:rPr>
        <w:t xml:space="preserve">(Pelini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2009)</w:t>
      </w:r>
      <w:bookmarkEnd w:id="74"/>
      <w:r>
        <w:rPr>
          <w:color w:val="000000"/>
        </w:rPr>
        <w:t xml:space="preserve">. Studies have shown reduced feeding activity for detritivores under warmer and drier conditions </w:t>
      </w:r>
      <w:bookmarkStart w:id="75" w:name="ZOTERO_BREF_J7dfktIR9IZx"/>
      <w:r>
        <w:rPr>
          <w:b w:val="false"/>
          <w:caps w:val="false"/>
          <w:smallCaps w:val="false"/>
          <w:position w:val="0"/>
          <w:sz w:val="24"/>
          <w:u w:val="none"/>
          <w:vertAlign w:val="baseline"/>
        </w:rPr>
        <w:t xml:space="preserve">(Thakur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75"/>
      <w:r>
        <w:rPr>
          <w:color w:val="000000"/>
        </w:rPr>
        <w:t xml:space="preserve">, which are predicted climate change effects for this particular region </w:t>
      </w:r>
      <w:bookmarkStart w:id="76" w:name="ZOTERO_BREF_KfO3VgMB0Xda"/>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76"/>
      <w:r>
        <w:rPr/>
        <w:t>. These hypotheses indicate that should the effects of climate change proceed as is, it could result in multi-level trophic impacts of the entomofauna assemblages present within the northern CFR.</w:t>
      </w:r>
    </w:p>
    <w:p>
      <w:pPr>
        <w:pStyle w:val="Heading2"/>
        <w:numPr>
          <w:ilvl w:val="1"/>
          <w:numId w:val="2"/>
        </w:numPr>
        <w:spacing w:lineRule="auto" w:line="360"/>
        <w:rPr/>
      </w:pPr>
      <w:commentRangeStart w:id="14"/>
      <w:r>
        <w:rPr/>
        <w:t>Aims and objectives</w:t>
      </w:r>
      <w:commentRangeEnd w:id="14"/>
      <w:r>
        <w:commentReference w:id="14"/>
      </w:r>
      <w:r>
        <w:rPr/>
        <w:commentReference w:id="15"/>
      </w:r>
    </w:p>
    <w:p>
      <w:pPr>
        <w:pStyle w:val="BodyText"/>
        <w:rPr/>
      </w:pPr>
      <w:r>
        <w:rPr>
          <w:color w:val="000000"/>
        </w:rPr>
        <w:t>In this study</w:t>
      </w:r>
      <w:r>
        <w:rPr>
          <w:color w:val="000000"/>
          <w:lang w:val="en-US"/>
        </w:rPr>
        <w:t>,</w:t>
      </w:r>
      <w:r>
        <w:rPr>
          <w:color w:val="000000"/>
        </w:rPr>
        <w:t xml:space="preserve"> I will address the following aims:</w:t>
      </w:r>
    </w:p>
    <w:p>
      <w:pPr>
        <w:pStyle w:val="BodyText"/>
        <w:numPr>
          <w:ilvl w:val="0"/>
          <w:numId w:val="3"/>
        </w:numPr>
        <w:rPr/>
      </w:pPr>
      <w:r>
        <w:rPr/>
        <w:t xml:space="preserve">Investigate if any environmental conditions have changed across the study transect over the past 20 years. </w:t>
      </w:r>
    </w:p>
    <w:p>
      <w:pPr>
        <w:pStyle w:val="BodyText"/>
        <w:numPr>
          <w:ilvl w:val="0"/>
          <w:numId w:val="3"/>
        </w:numPr>
        <w:rPr/>
      </w:pPr>
      <w:r>
        <w:rPr/>
        <w:t>Investigate the abundance and distribution of beetle assemblages across the transect from recent sampling.</w:t>
      </w:r>
    </w:p>
    <w:p>
      <w:pPr>
        <w:pStyle w:val="BodyText"/>
        <w:numPr>
          <w:ilvl w:val="0"/>
          <w:numId w:val="3"/>
        </w:numPr>
        <w:rPr/>
      </w:pPr>
      <w:r>
        <w:rPr>
          <w:color w:val="000000"/>
        </w:rPr>
        <w:t>Compare the distribution and abundance of three focal species</w:t>
      </w:r>
      <w:r>
        <w:rPr>
          <w:i/>
          <w:iCs/>
          <w:color w:val="000000"/>
        </w:rPr>
        <w:t xml:space="preserve"> </w:t>
      </w:r>
      <w:r>
        <w:rPr>
          <w:color w:val="000000"/>
        </w:rPr>
        <w:t>(</w:t>
      </w:r>
      <w:r>
        <w:rPr>
          <w:i/>
          <w:iCs/>
          <w:color w:val="000000"/>
        </w:rPr>
        <w:t>Anthia decemguttata</w:t>
      </w:r>
      <w:r>
        <w:rPr>
          <w:color w:val="000000"/>
        </w:rPr>
        <w:t xml:space="preserve">, </w:t>
      </w:r>
      <w:r>
        <w:rPr>
          <w:i/>
          <w:iCs/>
          <w:color w:val="000000"/>
        </w:rPr>
        <w:t>Stenocara dentata</w:t>
      </w:r>
      <w:r>
        <w:rPr>
          <w:color w:val="000000"/>
        </w:rPr>
        <w:t xml:space="preserve">, and </w:t>
      </w:r>
      <w:r>
        <w:rPr>
          <w:i/>
          <w:iCs/>
          <w:color w:val="000000"/>
        </w:rPr>
        <w:t>Zophosis gracilicornis</w:t>
      </w:r>
      <w:r>
        <w:rPr>
          <w:color w:val="000000"/>
        </w:rPr>
        <w:t>) to historical sampling.</w:t>
      </w:r>
    </w:p>
    <w:p>
      <w:pPr>
        <w:pStyle w:val="BodyText"/>
        <w:numPr>
          <w:ilvl w:val="0"/>
          <w:numId w:val="3"/>
        </w:numPr>
        <w:rPr>
          <w:del w:id="44" w:author="Unknown Author" w:date="2026-04-06T00:50:06Z"/>
        </w:rPr>
      </w:pPr>
      <w:r>
        <w:rPr/>
        <w:t>Determine the mechanisms behind any observed changes.</w:t>
      </w:r>
    </w:p>
    <w:p>
      <w:pPr>
        <w:pStyle w:val="BodyText"/>
        <w:numPr>
          <w:ilvl w:val="0"/>
          <w:numId w:val="3"/>
        </w:numPr>
        <w:pBdr/>
        <w:spacing w:lineRule="auto" w:line="360" w:before="0" w:after="140"/>
        <w:ind w:start="720"/>
        <w:contextualSpacing/>
        <w:jc w:val="both"/>
        <w:rPr>
          <w:del w:id="46" w:author="Unknown Author" w:date="2026-04-06T00:50:06Z"/>
        </w:rPr>
      </w:pPr>
      <w:del w:id="45" w:author="Unknown Author" w:date="2026-04-06T00:50:06Z">
        <w:r>
          <w:rPr/>
        </w:r>
      </w:del>
    </w:p>
    <w:p>
      <w:pPr>
        <w:pStyle w:val="BodyText"/>
        <w:numPr>
          <w:ilvl w:val="0"/>
          <w:numId w:val="0"/>
        </w:numPr>
        <w:pBdr/>
        <w:spacing w:lineRule="auto" w:line="360" w:before="0" w:after="140"/>
        <w:ind w:start="720"/>
        <w:contextualSpacing/>
        <w:jc w:val="both"/>
        <w:rPr>
          <w:ins w:id="48" w:author="Unknown Author" w:date="2026-04-06T00:50:09Z"/>
        </w:rPr>
      </w:pPr>
      <w:ins w:id="47" w:author="Unknown Author" w:date="2026-04-06T00:50:09Z">
        <w:r>
          <w:rPr/>
        </w:r>
      </w:ins>
      <w:r>
        <w:br w:type="page"/>
      </w:r>
    </w:p>
    <w:p>
      <w:pPr>
        <w:pStyle w:val="Heading1"/>
        <w:spacing w:lineRule="auto" w:line="360"/>
        <w:ind w:hanging="0" w:start="0"/>
        <w:rPr>
          <w:ins w:id="50" w:author="Unknown Author" w:date="2026-04-06T00:50:09Z"/>
        </w:rPr>
      </w:pPr>
      <w:ins w:id="49" w:author="Unknown Author" w:date="2026-04-06T00:50:09Z">
        <w:r>
          <w:rPr/>
          <w:t>References</w:t>
        </w:r>
      </w:ins>
    </w:p>
    <w:p>
      <w:pPr>
        <w:pStyle w:val="Bibliography1"/>
        <w:rPr/>
      </w:pPr>
      <w:bookmarkStart w:id="77" w:name="ZOTERO_BREF_0yk5p2pvNEcx"/>
      <w:r>
        <w:rPr/>
        <w:t xml:space="preserve">Altwegg, R., West, A., Gillson, L. and Midgley, G.F. (2014) ‘Impacts of climate change in the Greater Cape Floristic Region’, in N. Allsopp, J.F. Colville, and G.A. Verboom (eds) </w:t>
      </w:r>
      <w:r>
        <w:rPr>
          <w:i/>
        </w:rPr>
        <w:t>Fynbos</w:t>
      </w:r>
      <w:r>
        <w:rPr/>
        <w:t>. Oxford University Press, pp. 299–320. DOI: https://doi.org/10.1093/acprof:oso/9780199679584.003.0013.</w:t>
      </w:r>
    </w:p>
    <w:p>
      <w:pPr>
        <w:pStyle w:val="Bibliography1"/>
        <w:rPr/>
      </w:pPr>
      <w:r>
        <w:rPr/>
        <w:t>Bhengu, P.H. and Onyeka, N. (2024) ‘Assessing the Impact of Climate Change on Soil Properties. A Comprehensive Study’. Rochester, NY: Social Science Research Network. URL: https://papers.ssrn.com/abstract=5005923 (Accessed: 3 July 2025).</w:t>
      </w:r>
    </w:p>
    <w:p>
      <w:pPr>
        <w:pStyle w:val="Bibliography1"/>
        <w:rPr/>
      </w:pPr>
      <w:r>
        <w:rPr/>
        <w:t xml:space="preserve">Birkett, A.J., Blackburn, G.A. and Menéndez, R. (2018) ‘Linking species thermal tolerance to elevational range shifts in upland dung beetles’, </w:t>
      </w:r>
      <w:r>
        <w:rPr>
          <w:i/>
        </w:rPr>
        <w:t>Ecography</w:t>
      </w:r>
      <w:r>
        <w:rPr/>
        <w:t>, 41(9), pp. 1510–1519. DOI: https://doi.org/10.1111/ecog.03458.</w:t>
      </w:r>
    </w:p>
    <w:p>
      <w:pPr>
        <w:pStyle w:val="Bibliography1"/>
        <w:rPr/>
      </w:pPr>
      <w:r>
        <w:rPr/>
        <w:t xml:space="preserve">Bishop, T.R. and Robertson, M.P. (2024) ‘Mountain habitats for insect conservation’, </w:t>
      </w:r>
      <w:r>
        <w:rPr>
          <w:i/>
        </w:rPr>
        <w:t>Routledge Handbook of Insect Conservation</w:t>
      </w:r>
      <w:r>
        <w:rPr/>
        <w:t>. Routledge.</w:t>
      </w:r>
    </w:p>
    <w:p>
      <w:pPr>
        <w:pStyle w:val="Bibliography1"/>
        <w:rPr/>
      </w:pPr>
      <w:r>
        <w:rPr/>
        <w:t xml:space="preserve">Bishop, T.R., Robertson, M.P., Van Rensburg, B.J. and Parr, C.L. (2014) ‘Elevation–diversity patterns through space and time: ant communities of the Maloti‐Drakensberg Mountains of southern Africa’, </w:t>
      </w:r>
      <w:r>
        <w:rPr>
          <w:i/>
        </w:rPr>
        <w:t>Journal of Biogeography</w:t>
      </w:r>
      <w:r>
        <w:rPr/>
        <w:t>. Edited by L. Gillman, 41(12), pp. 2256–2268. DOI: https://doi.org/10.1111/jbi.12368.</w:t>
      </w:r>
    </w:p>
    <w:p>
      <w:pPr>
        <w:pStyle w:val="Bibliography1"/>
        <w:rPr/>
      </w:pPr>
      <w:r>
        <w:rPr/>
        <w:t xml:space="preserve">Bonan, G.B. (2016) </w:t>
      </w:r>
      <w:r>
        <w:rPr>
          <w:i/>
        </w:rPr>
        <w:t>Ecological climatology: concepts and applications</w:t>
      </w:r>
      <w:r>
        <w:rPr/>
        <w:t>. Third edition. New York, NY, USA: Cambridge University Press.</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rPr/>
      </w:pPr>
      <w:r>
        <w:rPr/>
        <w:t xml:space="preserve">Brandmayr, P. (2016) ‘Climate change and its impact on epigean and hypogean carabid beetles’, </w:t>
      </w:r>
      <w:r>
        <w:rPr>
          <w:i/>
        </w:rPr>
        <w:t>Periodicum Biologorum</w:t>
      </w:r>
      <w:r>
        <w:rPr/>
        <w:t>, 118(3), pp. 147–162. DOI: https://doi.org/10.18054/pb.2016.118.3.4062.</w:t>
      </w:r>
    </w:p>
    <w:p>
      <w:pPr>
        <w:pStyle w:val="Bibliography1"/>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rPr/>
      </w:pPr>
      <w:r>
        <w:rPr/>
        <w:t>CBD/COP/15/17 (2023) ‘Report of the Conference of the Parties to the Convention on Biological Diversity on the 2nd part of its 15th meeting, Part II and resumed part II, Montreal, Canada, 7-19 December 2022, Nairobi, 19 and 20 October 2023’, p. 292 p. :</w:t>
      </w:r>
    </w:p>
    <w:p>
      <w:pPr>
        <w:pStyle w:val="Bibliography1"/>
        <w:rPr/>
      </w:pPr>
      <w:r>
        <w:rPr/>
        <w:t xml:space="preserve">Chambers, L.E., Barnard, P., Poloczanska, E.S., Hobday, A.J., Keatley, M.R., Allsopp, N. and Underhill, L.G. (2017) ‘Southern Hemisphere biodiversity and global change: Data gaps and strategies’, </w:t>
      </w:r>
      <w:r>
        <w:rPr>
          <w:i/>
        </w:rPr>
        <w:t>Austral Ecology</w:t>
      </w:r>
      <w:r>
        <w:rPr/>
        <w:t>, 42(1), pp. 20–30. DOI: https://doi.org/10.1111/aec.12391.</w:t>
      </w:r>
    </w:p>
    <w:p>
      <w:pPr>
        <w:pStyle w:val="Bibliography1"/>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DOI: https://doi.org/10.1016/j.geoderma.2022.115770.</w:t>
      </w:r>
    </w:p>
    <w:p>
      <w:pPr>
        <w:pStyle w:val="Bibliography1"/>
        <w:rPr/>
      </w:pPr>
      <w:r>
        <w:rPr/>
        <w:t xml:space="preserve">Chown, S.L., Sinclair, B.J., Leinaas, H.P. and Gaston, K.J. (2004) ‘Hemispheric Asymmetries in Biodiversity—A Serious Matter for Ecology’, </w:t>
      </w:r>
      <w:r>
        <w:rPr>
          <w:i/>
        </w:rPr>
        <w:t>PLoS Biology</w:t>
      </w:r>
      <w:r>
        <w:rPr/>
        <w:t>, 2(11), p. e406. DOI: https://doi.org/10.1371/journal.pbio.0020406.</w:t>
      </w:r>
    </w:p>
    <w:p>
      <w:pPr>
        <w:pStyle w:val="Bibliography1"/>
        <w:rPr/>
      </w:pPr>
      <w:r>
        <w:rPr/>
        <w:t xml:space="preserve">Conrad, K.F., Woiwod, I.P., Parsons, M., Fox, R. and Warren, M.S. (2004) ‘Long-term population trends in widespread British moths’, </w:t>
      </w:r>
      <w:r>
        <w:rPr>
          <w:i/>
        </w:rPr>
        <w:t>Journal of Insect Conservation</w:t>
      </w:r>
      <w:r>
        <w:rPr/>
        <w:t>, 8(2), pp. 119–136. DOI: https://doi.org/10.1023/B:JICO.0000045810.36433.c6.</w:t>
      </w:r>
    </w:p>
    <w:p>
      <w:pPr>
        <w:pStyle w:val="Bibliography1"/>
        <w:rPr/>
      </w:pPr>
      <w:r>
        <w:rPr/>
        <w:t xml:space="preserve">Crawford, C.S. (1991) ‘The Community Ecology of Macroarthropod Detritivores’, in G.A. Polis (ed.) </w:t>
      </w:r>
      <w:r>
        <w:rPr>
          <w:i/>
        </w:rPr>
        <w:t>The ecology of desert communities</w:t>
      </w:r>
      <w:r>
        <w:rPr/>
        <w:t xml:space="preserve">. </w:t>
      </w:r>
      <w:r>
        <w:rPr>
          <w:i/>
        </w:rPr>
        <w:t>International Congress of Ecology</w:t>
      </w:r>
      <w:r>
        <w:rPr/>
        <w:t>, Tucson: University of Arizona Press (Desert ecology series), pp. 89–112.</w:t>
      </w:r>
    </w:p>
    <w:p>
      <w:pPr>
        <w:pStyle w:val="Bibliography1"/>
        <w:rPr/>
      </w:pPr>
      <w:r>
        <w:rPr/>
        <w:t xml:space="preserve">Daily, G.C. and Karp, D.S. (2015) ‘Nature’s bounties: reliance on pollinators for health’, </w:t>
      </w:r>
      <w:r>
        <w:rPr>
          <w:i/>
        </w:rPr>
        <w:t>The Lancet</w:t>
      </w:r>
      <w:r>
        <w:rPr/>
        <w:t>, 386(10007), pp. 1925–1927. DOI: https://doi.org/10.1016/S0140-6736(15)61244-2.</w:t>
      </w:r>
    </w:p>
    <w:p>
      <w:pPr>
        <w:pStyle w:val="Bibliography1"/>
        <w:rPr/>
      </w:pPr>
      <w:r>
        <w:rPr/>
        <w:t xml:space="preserve">Daniel, G.M., Noriega, J.A., Da Silva, P.G., Deschodt, C.M., Sole, C.L., Scholtz, C.H. and Davis, A.L.V. (2022) ‘Soil type, vegetation cover and temperature determinants of the diversity and structure of dung beetle assemblages in a South African open woodland and closed canopy mosaic’, </w:t>
      </w:r>
      <w:r>
        <w:rPr>
          <w:i/>
        </w:rPr>
        <w:t>Austral Ecology</w:t>
      </w:r>
      <w:r>
        <w:rPr/>
        <w:t>, 47(1), pp. 79–91. DOI: https://doi.org/10.1111/aec.13138.</w:t>
      </w:r>
    </w:p>
    <w:p>
      <w:pPr>
        <w:pStyle w:val="Bibliography1"/>
        <w:rPr/>
      </w:pPr>
      <w:r>
        <w:rPr/>
        <w:t xml:space="preserve">Dong, Y., Shepherd, S., Stork, N.E., Johnson, A.J., Smith, S.M., Wardhaugh, C., Leponce, M., Mogia, M., Novotny, V. and Hulcr, J. (2025) ‘Scolytine beetle diversity along an altitudinal gradient in Papua New Guinea’, </w:t>
      </w:r>
      <w:r>
        <w:rPr>
          <w:i/>
        </w:rPr>
        <w:t>Insect Conservation and Diversity</w:t>
      </w:r>
      <w:r>
        <w:rPr/>
        <w:t>, p. icad.12824. DOI: https://doi.org/10.1111/icad.12824.</w:t>
      </w:r>
    </w:p>
    <w:p>
      <w:pPr>
        <w:pStyle w:val="Bibliography1"/>
        <w:rPr/>
      </w:pPr>
      <w:r>
        <w:rPr/>
        <w:t xml:space="preserve">Donkersley, P., Ashton, L., Lamarre, G.P.A. and Segar, S. (2022) ‘Global insect decline is the result of wilful political failure: A battle plan for entomology’, </w:t>
      </w:r>
      <w:r>
        <w:rPr>
          <w:i/>
        </w:rPr>
        <w:t>Ecology and Evolution</w:t>
      </w:r>
      <w:r>
        <w:rPr/>
        <w:t>, 12(10), p. e9417. DOI: https://doi.org/10.1002/ece3.9417.</w:t>
      </w:r>
    </w:p>
    <w:p>
      <w:pPr>
        <w:pStyle w:val="Bibliography1"/>
        <w:rPr/>
      </w:pPr>
      <w:r>
        <w:rPr/>
        <w:t xml:space="preserve">Eilers, E.J., Kremen, C., Greenleaf, S.S., Garber, A.K. and Klein, A.-M. (2011) ‘Contribution of Pollinator-Mediated Crops to Nutrients in the Human Food Supply’, </w:t>
      </w:r>
      <w:r>
        <w:rPr>
          <w:i/>
        </w:rPr>
        <w:t>PLOS ONE</w:t>
      </w:r>
      <w:r>
        <w:rPr/>
        <w:t>, 6(6), p. e21363. DOI: https://doi.org/10.1371/journal.pone.0021363.</w:t>
      </w:r>
    </w:p>
    <w:p>
      <w:pPr>
        <w:pStyle w:val="Bibliography1"/>
        <w:rPr/>
      </w:pPr>
      <w:r>
        <w:rPr/>
        <w:t xml:space="preserve">Farias, P.M.D. and Hernández, M.I.M. (2017) ‘Dung Beetles Associated with Agroecosystems of Southern Brazil: Relationship with Soil Properties’, </w:t>
      </w:r>
      <w:r>
        <w:rPr>
          <w:i/>
        </w:rPr>
        <w:t>Revista Brasileira de Ciência do Solo</w:t>
      </w:r>
      <w:r>
        <w:rPr/>
        <w:t>, 41(0). DOI: https://doi.org/10.1590/18069657rbcs20160248.</w:t>
      </w:r>
    </w:p>
    <w:p>
      <w:pPr>
        <w:pStyle w:val="Bibliography1"/>
        <w:rPr/>
      </w:pPr>
      <w:r>
        <w:rPr/>
        <w:t xml:space="preserve">Foord, S.H. and Dippenaar-Schoeman, A.S. (2016) ‘The effect of elevation and time on mountain spider diversity: a view of two aspects in the Cederberg mountains of South Africa’, </w:t>
      </w:r>
      <w:r>
        <w:rPr>
          <w:i/>
        </w:rPr>
        <w:t>Journal of Biogeography</w:t>
      </w:r>
      <w:r>
        <w:rPr/>
        <w:t>, 43(12), pp. 2354–2365. DOI: https://doi.org/10.1111/jbi.12817.</w:t>
      </w:r>
    </w:p>
    <w:p>
      <w:pPr>
        <w:pStyle w:val="Bibliography1"/>
        <w:rPr/>
      </w:pPr>
      <w:r>
        <w:rPr/>
        <w:t xml:space="preserve">Goulson, D. (2019) ‘The insect apocalypse, and why it matters’, </w:t>
      </w:r>
      <w:r>
        <w:rPr>
          <w:i/>
        </w:rPr>
        <w:t>Current Biology</w:t>
      </w:r>
      <w:r>
        <w:rPr/>
        <w:t>, 29(19), pp. R967–R971. DOI: https://doi.org/10.1016/j.cub.2019.06.069.</w:t>
      </w:r>
    </w:p>
    <w:p>
      <w:pPr>
        <w:pStyle w:val="Bibliography1"/>
        <w:rPr/>
      </w:pPr>
      <w:r>
        <w:rPr/>
        <w:t xml:space="preserve">Gouws, E.J. (2007) </w:t>
      </w:r>
      <w:r>
        <w:rPr>
          <w:i/>
        </w:rPr>
        <w:t>Intraspecific body size variation in insects</w:t>
      </w:r>
      <w:r>
        <w:rPr/>
        <w:t>. Thesis. Stellenbosch : Stellenbosch University. URL: http://hdl.handle.net/10019.1/50722 (Accessed: 5 April 2023).</w:t>
      </w:r>
    </w:p>
    <w:p>
      <w:pPr>
        <w:pStyle w:val="Bibliography1"/>
        <w:rPr/>
      </w:pPr>
      <w:r>
        <w:rPr/>
        <w:t xml:space="preserve">Hallmann, C.A., Sorg, M., Jongejans, E., Siepel, H., Hofland, N., Schwan, H., Stenmans, W., Müller, A., Sumser, H., Hörren, T., Goulson, D. and Kroon, H. de (2017) ‘More than 75 percent decline over 27 years in total flying insect biomass in protected areas’, </w:t>
      </w:r>
      <w:r>
        <w:rPr>
          <w:i/>
        </w:rPr>
        <w:t>PLOS ONE</w:t>
      </w:r>
      <w:r>
        <w:rPr/>
        <w:t>, 12(10), p. e0185809. DOI: https://doi.org/10.1371/journal.pone.0185809.</w:t>
      </w:r>
    </w:p>
    <w:p>
      <w:pPr>
        <w:pStyle w:val="Bibliography1"/>
        <w:rPr/>
      </w:pPr>
      <w:r>
        <w:rPr/>
        <w:t xml:space="preserve">Hallmann, C.A., Zeegers, T., Klink, R. van, Vermeulen, R., Wielink, P. van, Spijkers, H., Deijk, J. van, Steenis, W. van and Jongejans, E. (2020) ‘Declining abundance of beetles, moths and caddisflies in the Netherlands’, </w:t>
      </w:r>
      <w:r>
        <w:rPr>
          <w:i/>
        </w:rPr>
        <w:t>Insect Conservation and Diversity</w:t>
      </w:r>
      <w:r>
        <w:rPr/>
        <w:t>, 13(2), pp. 127–139. DOI: https://doi.org/10.1111/icad.12377.</w:t>
      </w:r>
    </w:p>
    <w:p>
      <w:pPr>
        <w:pStyle w:val="Bibliography1"/>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rPr/>
      </w:pPr>
      <w:r>
        <w:rPr/>
        <w:t xml:space="preserve">van Kleunen, M., Nanni, I., Donaldson, J.S. and Manning, J.C. (2007) ‘The Role of Beetle Marks and Flower Colour on Visitation by Monkey Beetles (Hopliini) in the Greater Cape Floral Region, South Africa’, </w:t>
      </w:r>
      <w:r>
        <w:rPr>
          <w:i/>
        </w:rPr>
        <w:t>Annals of Botany</w:t>
      </w:r>
      <w:r>
        <w:rPr/>
        <w:t>, 100(7), pp. 1483–1489. DOI: https://doi.org/10.1093/aob/mcm256.</w:t>
      </w:r>
    </w:p>
    <w:p>
      <w:pPr>
        <w:pStyle w:val="Bibliography1"/>
        <w:rPr/>
      </w:pPr>
      <w:r>
        <w:rPr/>
        <w:t xml:space="preserve">Koivula, M. (2011) ‘Useful model organisms, indicators, or both? Ground beetles (Coleoptera, Carabidae) reflecting environmental conditions’, </w:t>
      </w:r>
      <w:r>
        <w:rPr>
          <w:i/>
        </w:rPr>
        <w:t>ZooKeys</w:t>
      </w:r>
      <w:r>
        <w:rPr/>
        <w:t>, 100, pp. 287–317. DOI: https://doi.org/10.3897/zookeys.100.1533.</w:t>
      </w:r>
    </w:p>
    <w:p>
      <w:pPr>
        <w:pStyle w:val="Bibliography1"/>
        <w:rPr/>
      </w:pPr>
      <w:r>
        <w:rPr/>
        <w:t xml:space="preserve">Kremen, C. and Chaplin-Kramer, R. (2007) ‘Insects as Providers of Ecosystem Services: Crop Pollination and Pest Control’, </w:t>
      </w:r>
      <w:r>
        <w:rPr>
          <w:i/>
        </w:rPr>
        <w:t>Insect Conservation Biology</w:t>
      </w:r>
      <w:r>
        <w:rPr/>
        <w:t>. UK: CAB International, pp. 349–382. DOI: https://doi.org/10.1079/9781845932541.0000.</w:t>
      </w:r>
    </w:p>
    <w:p>
      <w:pPr>
        <w:pStyle w:val="Bibliography1"/>
        <w:rPr/>
      </w:pPr>
      <w:r>
        <w:rPr/>
        <w:t xml:space="preserve">Leandro, C., Jay-Robert, P. and Vergnes, A. (2017) ‘Bias and perspectives in insect conservation: A European scale analysis’, </w:t>
      </w:r>
      <w:r>
        <w:rPr>
          <w:i/>
        </w:rPr>
        <w:t>Biological Conservation</w:t>
      </w:r>
      <w:r>
        <w:rPr/>
        <w:t>, 215, pp. 213–224. DOI: https://doi.org/10.1016/j.biocon.2017.07.033.</w:t>
      </w:r>
    </w:p>
    <w:p>
      <w:pPr>
        <w:pStyle w:val="Bibliography1"/>
        <w:rPr/>
      </w:pPr>
      <w:r>
        <w:rPr/>
        <w:t xml:space="preserve">Lewis, O.T., New, T.R. and Stewart, A.J.A. (2007) ‘Insect conservation: Progress and prospects’, </w:t>
      </w:r>
      <w:r>
        <w:rPr>
          <w:i/>
        </w:rPr>
        <w:t>Insect Conservation Biology</w:t>
      </w:r>
      <w:r>
        <w:rPr/>
        <w:t>. UK: CAB International, pp. 431–436. DOI: https://doi.org/10.1079/9781845932541.0000.</w:t>
      </w:r>
    </w:p>
    <w:p>
      <w:pPr>
        <w:pStyle w:val="Bibliography1"/>
        <w:rPr/>
      </w:pPr>
      <w:r>
        <w:rPr/>
        <w:t xml:space="preserve">Lister, B.C. and Garcia, A. (2018) ‘Climate-driven declines in arthropod abundance restructure a rainforest food web’, </w:t>
      </w:r>
      <w:r>
        <w:rPr>
          <w:i/>
        </w:rPr>
        <w:t>Proceedings of the National Academy of Sciences</w:t>
      </w:r>
      <w:r>
        <w:rPr/>
        <w:t>, 115(44), pp. E10397–E10406. DOI: https://doi.org/10.1073/pnas.1722477115.</w:t>
      </w:r>
    </w:p>
    <w:p>
      <w:pPr>
        <w:pStyle w:val="Bibliography1"/>
        <w:rPr/>
      </w:pPr>
      <w:r>
        <w:rPr/>
        <w:t xml:space="preserve">McKenna, D.D. and Farrell, B.D. (2009) ‘Beetles (Coleoptera)’, in S.B. Hedges and S. Kumar (eds) </w:t>
      </w:r>
      <w:r>
        <w:rPr>
          <w:i/>
        </w:rPr>
        <w:t>Timetree of Life</w:t>
      </w:r>
      <w:r>
        <w:rPr/>
        <w:t>. Oxford: Oxford University Press, pp. 278–289.</w:t>
      </w:r>
    </w:p>
    <w:p>
      <w:pPr>
        <w:pStyle w:val="Bibliography1"/>
        <w:rPr/>
      </w:pPr>
      <w:r>
        <w:rPr/>
        <w:t xml:space="preserve">Midgley, G.F., Hannah, L., Millar, D., Rutherford, M.C. and Powrie, L.W. (2002) ‘Assessing the vulnerability of species richness to anthropogenic climate change in a biodiversity hotspot’, </w:t>
      </w:r>
      <w:r>
        <w:rPr>
          <w:i/>
        </w:rPr>
        <w:t>Global Ecology and Biogeography</w:t>
      </w:r>
      <w:r>
        <w:rPr/>
        <w:t>, 11(6), pp. 445–451. DOI: https://doi.org/10.1046/j.1466-822X.2002.00307.x.</w:t>
      </w:r>
    </w:p>
    <w:p>
      <w:pPr>
        <w:pStyle w:val="Bibliography1"/>
        <w:rPr/>
      </w:pPr>
      <w:r>
        <w:rPr/>
        <w:t xml:space="preserve">Midgley, G.F., Hannah, L., Millar, D., Thuiller, W. and Booth, A. (2003) ‘Developing regional and species-level assessments of climate change impacts on biodiversity in the Cape Floristic Region’, </w:t>
      </w:r>
      <w:r>
        <w:rPr>
          <w:i/>
        </w:rPr>
        <w:t>Biological Conservation</w:t>
      </w:r>
      <w:r>
        <w:rPr/>
        <w:t>, 112(1), pp. 87–97. DOI: https://doi.org/10.1016/S0006-3207(02)00414-7.</w:t>
      </w:r>
    </w:p>
    <w:p>
      <w:pPr>
        <w:pStyle w:val="Bibliography1"/>
        <w:rPr/>
      </w:pPr>
      <w:r>
        <w:rPr/>
        <w:t xml:space="preserve">Mordkovich, V.G. and Afanas’ev, N.A. (1980) ‘Transformation of steppe litter by darkling-beetles (Coleoptera, Tenebrionidae).’, </w:t>
      </w:r>
      <w:r>
        <w:rPr>
          <w:i/>
        </w:rPr>
        <w:t>Ekologiya</w:t>
      </w:r>
      <w:r>
        <w:rPr/>
        <w:t>, 11(3), pp. 175–180.</w:t>
      </w:r>
    </w:p>
    <w:p>
      <w:pPr>
        <w:pStyle w:val="Bibliography1"/>
        <w:rPr/>
      </w:pPr>
      <w:r>
        <w:rPr/>
        <w:t xml:space="preserve">New, T.R. (2007) ‘Beetles and conservation’, in T.R. New (ed.) </w:t>
      </w:r>
      <w:r>
        <w:rPr>
          <w:i/>
        </w:rPr>
        <w:t>Beetle Conservation</w:t>
      </w:r>
      <w:r>
        <w:rPr/>
        <w:t>. Dordrecht: Springer Netherlands, pp. 1–4. DOI: https://doi.org/10.1007/978-1-4020-6047-2_1.</w:t>
      </w:r>
    </w:p>
    <w:p>
      <w:pPr>
        <w:pStyle w:val="Bibliography1"/>
        <w:rPr/>
      </w:pPr>
      <w:r>
        <w:rPr/>
        <w:t xml:space="preserve">New, T.R. (2022) ‘Insect Conservation Need in the Southern Hemisphere’, in T. R. New, </w:t>
      </w:r>
      <w:r>
        <w:rPr>
          <w:i/>
        </w:rPr>
        <w:t>Insect Diversity, Declines and Conservation in Australia</w:t>
      </w:r>
      <w:r>
        <w:rPr/>
        <w:t>. Cham: Springer International Publishing (Fascinating Life Sciences), pp. 99–116. DOI: https://doi.org/10.1007/978-3-030-90134-9_6.</w:t>
      </w:r>
    </w:p>
    <w:p>
      <w:pPr>
        <w:pStyle w:val="Bibliography1"/>
        <w:rPr/>
      </w:pPr>
      <w:r>
        <w:rPr/>
        <w:t xml:space="preserve">New, T.R. and Samways, M.J. (2014) ‘Insect conservation in the southern temperate zones: an overview’, </w:t>
      </w:r>
      <w:r>
        <w:rPr>
          <w:i/>
        </w:rPr>
        <w:t>Austral Entomology</w:t>
      </w:r>
      <w:r>
        <w:rPr/>
        <w:t>, 53(1), pp. 26–31. DOI: https://doi.org/10.1111/aen.12071.</w:t>
      </w:r>
    </w:p>
    <w:p>
      <w:pPr>
        <w:pStyle w:val="Bibliography1"/>
        <w:rPr/>
      </w:pPr>
      <w:r>
        <w:rPr/>
        <w:t xml:space="preserve">Nolte, D., Boutaud, E., Kotze, D.J., Schuldt, A. and Assmann, T. (2019) ‘Habitat specialization, distribution range size and body size drive extinction risk in carabid beetles’, </w:t>
      </w:r>
      <w:r>
        <w:rPr>
          <w:i/>
        </w:rPr>
        <w:t>Biodiversity and Conservation</w:t>
      </w:r>
      <w:r>
        <w:rPr/>
        <w:t>, 28(5), pp. 1267–1283. DOI: https://doi.org/10.1007/s10531-019-01724-9.</w:t>
      </w:r>
    </w:p>
    <w:p>
      <w:pPr>
        <w:pStyle w:val="Bibliography1"/>
        <w:rPr/>
      </w:pPr>
      <w:r>
        <w:rPr/>
        <w:t xml:space="preserve">Oberhauser, K. and Guiney, M. (2009) ‘Insects as flagship conservation species’, </w:t>
      </w:r>
      <w:r>
        <w:rPr>
          <w:i/>
        </w:rPr>
        <w:t>Terrestrial Arthropod Reviews</w:t>
      </w:r>
      <w:r>
        <w:rPr/>
        <w:t>, 1(2), pp. 111–123. DOI: https://doi.org/10.1163/187498308X414733.</w:t>
      </w:r>
    </w:p>
    <w:p>
      <w:pPr>
        <w:pStyle w:val="Bibliography1"/>
        <w:rPr/>
      </w:pPr>
      <w:r>
        <w:rPr/>
        <w:t xml:space="preserve">Ollerton, J., Winfree, R. and Tarrant, S. (2011) ‘How many flowering plants are pollinated by animals?’, </w:t>
      </w:r>
      <w:r>
        <w:rPr>
          <w:i/>
        </w:rPr>
        <w:t>Oikos</w:t>
      </w:r>
      <w:r>
        <w:rPr/>
        <w:t>, 120(3), pp. 321–326. DOI: https://doi.org/10.1111/j.1600-0706.2010.18644.x.</w:t>
      </w:r>
    </w:p>
    <w:p>
      <w:pPr>
        <w:pStyle w:val="Bibliography1"/>
        <w:rPr/>
      </w:pPr>
      <w:r>
        <w:rPr/>
        <w:t xml:space="preserve">Pearson, D.L. and Cassola, F. (1992) ‘World-Wide Species Richness Patterns of Tiger Beetles (Coleoptera: Cicindelidae): Indicator Taxon for Biodiversity and Conservation Studies’, </w:t>
      </w:r>
      <w:r>
        <w:rPr>
          <w:i/>
        </w:rPr>
        <w:t>Conservation Biology</w:t>
      </w:r>
      <w:r>
        <w:rPr/>
        <w:t>, 6(3), pp. 376–391. DOI: https://doi.org/10.1046/j.1523-1739.1992.06030376.x.</w:t>
      </w:r>
    </w:p>
    <w:p>
      <w:pPr>
        <w:pStyle w:val="Bibliography1"/>
        <w:rPr/>
      </w:pPr>
      <w:r>
        <w:rPr/>
        <w:t xml:space="preserve">Pelini, S.L., Prior, K.M., Parker, D.J., Dzurisin, J.D.K., Lindroth, R.L. and Hellmann, J.J. (2009) ‘Chapter 11 - Climate Change and Temporal and Spatial Mismatches in Insect Communities’, in T.M. Letcher (ed.) </w:t>
      </w:r>
      <w:r>
        <w:rPr>
          <w:i/>
        </w:rPr>
        <w:t>Climate Change</w:t>
      </w:r>
      <w:r>
        <w:rPr/>
        <w:t>. Amsterdam: Elsevier, pp. 215–231. DOI: https://doi.org/10.1016/B978-0-444-53301-2.00011-7.</w:t>
      </w:r>
    </w:p>
    <w:p>
      <w:pPr>
        <w:pStyle w:val="Bibliography1"/>
        <w:rPr/>
      </w:pPr>
      <w:r>
        <w:rPr/>
        <w:t xml:space="preserve">Penrith, M. (1986) ‘Revision of the Zophosini (Coleoptera: Tenebrionidae). Part 10. Key to the subgenera, supplement, evolution and biogeography of the tribe, and catalogue’, </w:t>
      </w:r>
      <w:r>
        <w:rPr>
          <w:i/>
        </w:rPr>
        <w:t>Cimbebasia</w:t>
      </w:r>
      <w:r>
        <w:rPr/>
        <w:t>, 6, pp. 417–502.</w:t>
      </w:r>
    </w:p>
    <w:p>
      <w:pPr>
        <w:pStyle w:val="Bibliography1"/>
        <w:rPr/>
      </w:pPr>
      <w:r>
        <w:rPr/>
        <w:t xml:space="preserve">Picker, M., Griffiths, C.L. and Weaving, A. (2019) </w:t>
      </w:r>
      <w:r>
        <w:rPr>
          <w:i/>
        </w:rPr>
        <w:t>Field guide to insects of South Africa</w:t>
      </w:r>
      <w:r>
        <w:rPr/>
        <w:t>. Third edition. Cape Town, South Africa: Struik Nature.</w:t>
      </w:r>
    </w:p>
    <w:p>
      <w:pPr>
        <w:pStyle w:val="Bibliography1"/>
        <w:rPr/>
      </w:pPr>
      <w:r>
        <w:rPr/>
        <w:t xml:space="preserve">Samways, M. (2010) ‘Impacts of extreme weather and climate change on South African dragonflies’, </w:t>
      </w:r>
      <w:r>
        <w:rPr>
          <w:i/>
        </w:rPr>
        <w:t>BioRisk</w:t>
      </w:r>
      <w:r>
        <w:rPr/>
        <w:t>, 5, pp. 73–84. DOI: https://doi.org/10.3897/biorisk.5.843.</w:t>
      </w:r>
    </w:p>
    <w:p>
      <w:pPr>
        <w:pStyle w:val="Bibliography1"/>
        <w:rPr/>
      </w:pPr>
      <w:r>
        <w:rPr/>
        <w:t xml:space="preserve">Samways, M.J., Hamer, M. and Veldtman, R. (2012) ‘Development and Future of Insect Conservation in South Africa’, in T.R. New (ed.) </w:t>
      </w:r>
      <w:r>
        <w:rPr>
          <w:i/>
        </w:rPr>
        <w:t>Insect Conservation: Past, Present and Prospects</w:t>
      </w:r>
      <w:r>
        <w:rPr/>
        <w:t>. Dordrecht: Springer Netherlands, pp. 245–278. DOI: https://doi.org/10.1007/978-94-007-2963-6_11.</w:t>
      </w:r>
    </w:p>
    <w:p>
      <w:pPr>
        <w:pStyle w:val="Bibliography1"/>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rPr/>
      </w:pPr>
      <w:r>
        <w:rPr/>
        <w:t xml:space="preserve">Sharp, A.C., Boyle, M.J.W., Bonebrake, T.C., Guo, Y., Kitching, R.L., Stork, N.E., Zeng, X. and Ashton, L.A. (2025) ‘Stronger El Niños reduce tropical forest arthropod diversity and function’, </w:t>
      </w:r>
      <w:r>
        <w:rPr>
          <w:i/>
        </w:rPr>
        <w:t>Nature</w:t>
      </w:r>
      <w:r>
        <w:rPr/>
        <w:t>, 645(8082), pp. 946–951. DOI: https://doi.org/10.1038/s41586-025-09351-x.</w:t>
      </w:r>
    </w:p>
    <w:p>
      <w:pPr>
        <w:pStyle w:val="Bibliography1"/>
        <w:rPr/>
      </w:pPr>
      <w:r>
        <w:rPr/>
        <w:t xml:space="preserve">Sinclair, B.J. and Chown, S.L. (2005) ‘Climatic variability and hemispheric differences in insect cold tolerance: support from southern Africa’, </w:t>
      </w:r>
      <w:r>
        <w:rPr>
          <w:i/>
        </w:rPr>
        <w:t>Functional Ecology</w:t>
      </w:r>
      <w:r>
        <w:rPr/>
        <w:t>, 19(2), pp. 214–221. DOI: https://doi.org/10.1111/j.1365-2435.2005.00962.x.</w:t>
      </w:r>
    </w:p>
    <w:p>
      <w:pPr>
        <w:pStyle w:val="Bibliography1"/>
        <w:rPr/>
      </w:pPr>
      <w:r>
        <w:rPr/>
        <w:t xml:space="preserve">van der Sluijs, J.P. (2020) ‘Insect decline, an emerging global environmental risk’, </w:t>
      </w:r>
      <w:r>
        <w:rPr>
          <w:i/>
        </w:rPr>
        <w:t>Current Opinion in Environmental Sustainability</w:t>
      </w:r>
      <w:r>
        <w:rPr/>
        <w:t>, 46, pp. 39–42. DOI: https://doi.org/10.1016/j.cosust.2020.08.012.</w:t>
      </w:r>
    </w:p>
    <w:p>
      <w:pPr>
        <w:pStyle w:val="Bibliography1"/>
        <w:rPr/>
      </w:pPr>
      <w:r>
        <w:rPr/>
        <w:t xml:space="preserve">van der Sluijs, J.P. and Vaage, N.S. (2016) ‘Pollinators and Global Food Security: the Need for Holistic Global Stewardship’, </w:t>
      </w:r>
      <w:r>
        <w:rPr>
          <w:i/>
        </w:rPr>
        <w:t>Food Ethics</w:t>
      </w:r>
      <w:r>
        <w:rPr/>
        <w:t>, 1(1), pp. 75–91. DOI: https://doi.org/10.1007/s41055-016-0003-z.</w:t>
      </w:r>
    </w:p>
    <w:p>
      <w:pPr>
        <w:pStyle w:val="Bibliography1"/>
        <w:rPr/>
      </w:pPr>
      <w:r>
        <w:rPr/>
        <w:t xml:space="preserve">Smith, M.R., Singh, G.M., Mozaffarian, D. and Myers, S.S. (2015) ‘Effects of decreases of animal pollinators on human nutrition and global health: a modelling analysis’, </w:t>
      </w:r>
      <w:r>
        <w:rPr>
          <w:i/>
        </w:rPr>
        <w:t>The Lancet</w:t>
      </w:r>
      <w:r>
        <w:rPr/>
        <w:t>, 386(10007), pp. 1964–1972. DOI: https://doi.org/10.1016/S0140-6736(15)61085-6.</w:t>
      </w:r>
    </w:p>
    <w:p>
      <w:pPr>
        <w:pStyle w:val="Bibliography1"/>
        <w:rPr/>
      </w:pPr>
      <w:r>
        <w:rPr/>
        <w:t xml:space="preserve">Steenhuisen, S.-L. and Johnson, S.D. (2012) ‘Evidence for beetle pollination in the African grassland sugarbushes (Protea: Proteaceae)’, </w:t>
      </w:r>
      <w:r>
        <w:rPr>
          <w:i/>
        </w:rPr>
        <w:t>Plant Systematics and Evolution</w:t>
      </w:r>
      <w:r>
        <w:rPr/>
        <w:t>, 298(5), pp. 857–869. DOI: https://doi.org/10.1007/s00606-012-0589-5.</w:t>
      </w:r>
    </w:p>
    <w:p>
      <w:pPr>
        <w:pStyle w:val="Bibliography1"/>
        <w:rPr/>
      </w:pPr>
      <w:r>
        <w:rPr/>
        <w:t xml:space="preserve">Stork, N.E., McBroom, J., Gely, C. and Hamilton, A.J. (2015) ‘New approaches narrow global species estimates for beetles, insects, and terrestrial arthropods’, </w:t>
      </w:r>
      <w:r>
        <w:rPr>
          <w:i/>
        </w:rPr>
        <w:t>Proceedings of the National Academy of Sciences</w:t>
      </w:r>
      <w:r>
        <w:rPr/>
        <w:t>, 112(24), pp. 7519–7523. DOI: https://doi.org/10.1073/pnas.1502408112.</w:t>
      </w:r>
    </w:p>
    <w:p>
      <w:pPr>
        <w:pStyle w:val="Bibliography1"/>
        <w:rPr/>
      </w:pPr>
      <w:r>
        <w:rPr/>
        <w:t xml:space="preserve">Taylor, J.E., Lee, S. and Crous, P.W. (2001) ‘Biodiversity in the Cape Floral Kingdom: fungi occurring on Proteaceae’, </w:t>
      </w:r>
      <w:r>
        <w:rPr>
          <w:i/>
        </w:rPr>
        <w:t>Mycological Research</w:t>
      </w:r>
      <w:r>
        <w:rPr/>
        <w:t>, 105(12), pp. 1480–1484. DOI: https://doi.org/10.1017/S0953756201004944.</w:t>
      </w:r>
    </w:p>
    <w:p>
      <w:pPr>
        <w:pStyle w:val="Bibliography1"/>
        <w:rPr/>
      </w:pPr>
      <w:r>
        <w:rPr/>
        <w:t xml:space="preserve">Thakur, M.P., Reich, P.B., Hobbie, S.E., Stefanski, A., Rich, R., Rice, K.E., Eddy, W.C. and Eisenhauer, N. (2018) ‘Reduced feeding activity of soil detritivores under warmer and drier conditions’, </w:t>
      </w:r>
      <w:r>
        <w:rPr>
          <w:i/>
        </w:rPr>
        <w:t>Nature Climate Change</w:t>
      </w:r>
      <w:r>
        <w:rPr/>
        <w:t>, 8(1), pp. 75–78. DOI: https://doi.org/10.1038/s41558-017-0032-6.</w:t>
      </w:r>
    </w:p>
    <w:p>
      <w:pPr>
        <w:pStyle w:val="Bibliography1"/>
        <w:rPr/>
      </w:pPr>
      <w:r>
        <w:rPr/>
        <w:t xml:space="preserve">Thomas, J.A., Telfer, M.G., Roy, D.B., Preston, C.D., Greenwood, J.J.D., Asher, J., Fox, R., Clarke, R.T. and Lawton, J.H. (2004) ‘Comparative losses of British butterflies, birds, and plants and the global extinction crisis’, </w:t>
      </w:r>
      <w:r>
        <w:rPr>
          <w:i/>
        </w:rPr>
        <w:t>Science</w:t>
      </w:r>
      <w:r>
        <w:rPr/>
        <w:t>, 303(5665), pp. 1879–1881. DOI: https://doi.org/10.1126/science.1095046.</w:t>
      </w:r>
    </w:p>
    <w:p>
      <w:pPr>
        <w:pStyle w:val="Bibliography1"/>
        <w:rPr/>
      </w:pPr>
      <w:r>
        <w:rPr/>
        <w:t xml:space="preserve">Titley, M.A., Snaddon, J.L. and Turner, E.C. (2017) ‘Scientific research on animal biodiversity is systematically biased towards vertebrates and temperate regions’, </w:t>
      </w:r>
      <w:r>
        <w:rPr>
          <w:i/>
        </w:rPr>
        <w:t>PLOS ONE</w:t>
      </w:r>
      <w:r>
        <w:rPr/>
        <w:t>. Edited by B. Schierwater, 12(12), p. e0189577. DOI: https://doi.org/10.1371/journal.pone.0189577.</w:t>
      </w:r>
    </w:p>
    <w:p>
      <w:pPr>
        <w:pStyle w:val="Bibliography1"/>
        <w:rPr/>
      </w:pPr>
      <w:r>
        <w:rPr/>
        <w:t xml:space="preserve">Vadas, R.L., Hughes, R.M., Bae, Y.J., Baek, M.J., Gonzáles, O.C.B., Callisto, M., Carvalho, D.R. de, Chen, K., Ferreira, M.T., Fierro, P., Harding, J.S., Infante, D.M., Kleynhans, C.J., Macedo, D.R., Martins, I., Silva, N.M., Moya, N., Nichols, S.J., Pompeu, P.S., Ruaro, R., Silva, D.R.O., Stevenson, R.J., Terra, B. de F., Thirion, C., Ticiani, D., Wang, L. and Yoder, C.O. (2022) ‘Assemblage-based biomonitoring of freshwater ecosystem health via multimetric indices: A critical review and suggestions for improving their applicability’, </w:t>
      </w:r>
      <w:r>
        <w:rPr>
          <w:i/>
        </w:rPr>
        <w:t>Water Biology and Security</w:t>
      </w:r>
      <w:r>
        <w:rPr/>
        <w:t>, 1(3), p. 100054. DOI: https://doi.org/10.1016/j.watbs.2022.100054.</w:t>
      </w:r>
    </w:p>
    <w:p>
      <w:pPr>
        <w:pStyle w:val="Bibliography1"/>
        <w:rPr/>
      </w:pPr>
      <w:r>
        <w:rPr/>
        <w:t xml:space="preserve">Voigt, W., Perner, J., Davis, A.J., Eggers, T., Schumacher, J., Bährmann, R., Fabian, B., Heinrich, W., Köhler, G., Lichter, D., Marstaller, R. and Sander, F.W. (2003) ‘Trophic Levels Are Differentially Sensitive to Climate’, </w:t>
      </w:r>
      <w:r>
        <w:rPr>
          <w:i/>
        </w:rPr>
        <w:t>Ecology</w:t>
      </w:r>
      <w:r>
        <w:rPr/>
        <w:t>, 84(9), pp. 2444–2453. DOI: https://doi.org/10.1890/02-0266.</w:t>
      </w:r>
    </w:p>
    <w:p>
      <w:pPr>
        <w:pStyle w:val="Bibliography1"/>
        <w:rPr/>
      </w:pPr>
      <w:r>
        <w:rPr/>
        <w:t xml:space="preserve">Wagner, D.L. (2020) ‘Insect Declines in the Anthropocene’, </w:t>
      </w:r>
      <w:r>
        <w:rPr>
          <w:i/>
        </w:rPr>
        <w:t>Annual Review of Entomology</w:t>
      </w:r>
      <w:r>
        <w:rPr/>
        <w:t>, 65(1), pp. 457–480. DOI: https://doi.org/10.1146/annurev-ento-011019-025151.</w:t>
      </w:r>
    </w:p>
    <w:p>
      <w:pPr>
        <w:pStyle w:val="Bibliography1"/>
        <w:rPr/>
      </w:pPr>
      <w:r>
        <w:rPr/>
        <w:t xml:space="preserve">Weisser, W., Blüthgen, N., Staab, M., Achury, R. and Müller, J. (2023) ‘Experiments are needed to quantify the main causes of insect decline’, </w:t>
      </w:r>
      <w:r>
        <w:rPr>
          <w:i/>
        </w:rPr>
        <w:t>Biology Letters</w:t>
      </w:r>
      <w:r>
        <w:rPr/>
        <w:t>, 19(2), p. 20220500. DOI: https://doi.org/10.1098/rsbl.2022.0500.</w:t>
      </w:r>
    </w:p>
    <w:p>
      <w:pPr>
        <w:pStyle w:val="Bibliography1"/>
        <w:rPr/>
      </w:pPr>
      <w:r>
        <w:rPr/>
        <w:t xml:space="preserve">Wilson, A.M., Latimer, A.M., Silander, J.A., Gelfand, A.E. and De Klerk, H. (2010) ‘A Hierarchical Bayesian model of wildfire in a Mediterranean biodiversity hotspot: Implications of weather variability and global circulation’, </w:t>
      </w:r>
      <w:r>
        <w:rPr>
          <w:i/>
        </w:rPr>
        <w:t>Ecological Modelling</w:t>
      </w:r>
      <w:r>
        <w:rPr/>
        <w:t>, 221(1), pp. 106–112. DOI: https://doi.org/10.1016/j.ecolmodel.2009.09.016.</w:t>
      </w:r>
    </w:p>
    <w:p>
      <w:pPr>
        <w:pStyle w:val="Bibliography1"/>
        <w:rPr/>
      </w:pPr>
      <w:r>
        <w:rPr/>
        <w:t xml:space="preserve">WWF (2016) </w:t>
      </w:r>
      <w:r>
        <w:rPr>
          <w:i/>
        </w:rPr>
        <w:t>Living Planet Report 2016. Risk and resilience in a new era.</w:t>
      </w:r>
      <w:r>
        <w:rPr/>
        <w:t xml:space="preserve"> WWF International, Gland, Switzerland.</w:t>
      </w:r>
      <w:bookmarkEnd w:id="77"/>
    </w:p>
    <w:p>
      <w:pPr>
        <w:pStyle w:val="BodyText"/>
        <w:spacing w:lineRule="auto" w:line="360" w:before="0" w:after="140"/>
        <w:rPr/>
      </w:pPr>
      <w:r>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arlene Janion-Scheepers" w:date="2026-04-03T09:29:00Z" w:initials="CJS">
    <w:p w14:paraId="01000000">
      <w:pPr>
        <w:jc w:val="start"/>
        <w:rPr/>
      </w:pPr>
      <w:r>
        <w:annotationRef/>
      </w:r>
      <w:r>
        <w:rPr>
          <w:rFonts w:ascii="Liberation Serif" w:hAnsi="Liberation Serif"/>
          <w:sz w:val="20"/>
          <w:szCs w:val="20"/>
        </w:rPr>
        <w:t>This paragraph feels out of place, consider removing.</w:t>
      </w:r>
    </w:p>
  </w:comment>
  <w:comment w:id="1" w:author="Unknown Author" w:date="2026-04-06T01:21:09Z" w:initials="">
    <w:p>
      <w:pPr>
        <w:jc w:val="start"/>
        <w:rPr/>
      </w:pPr>
      <w:r>
        <w:annotationRef/>
      </w:r>
      <w:r>
        <w:rPr>
          <w:rFonts w:ascii="Liberation Serif" w:hAnsi="Liberation Serif"/>
          <w:i/>
          <w:sz w:val="16"/>
        </w:rPr>
        <w:t>Reply to Charlene Janion-Scheepers (03/04/2026, 09:42): "..."</w:t>
      </w:r>
    </w:p>
    <w:p w14:paraId="02000000">
      <w:pPr>
        <w:jc w:val="start"/>
        <w:rPr/>
      </w:pPr>
      <w:r>
        <w:rPr>
          <w:rFonts w:ascii="Liberation Serif" w:hAnsi="Liberation Serif"/>
        </w:rPr>
        <w:t>Edited so that it is more clear that it is providing context for the importance of the current study.</w:t>
      </w:r>
    </w:p>
  </w:comment>
  <w:comment w:id="3" w:author="Abusisiwe Ndaba" w:date="2026-04-01T23:05:00Z" w:initials="AN">
    <w:p w14:paraId="03000000">
      <w:pPr>
        <w:jc w:val="start"/>
        <w:rPr/>
      </w:pPr>
      <w:r>
        <w:annotationRef/>
      </w:r>
      <w:r>
        <w:rPr>
          <w:rFonts w:ascii="Liberation Serif" w:hAnsi="Liberation Serif"/>
          <w:sz w:val="20"/>
          <w:szCs w:val="20"/>
        </w:rPr>
        <w:t>where?</w:t>
      </w:r>
    </w:p>
  </w:comment>
  <w:comment w:id="5" w:author="Charlene Janion-Scheepers" w:date="2026-04-03T09:30:00Z" w:initials="CJS">
    <w:p w14:paraId="04000000">
      <w:pPr>
        <w:jc w:val="start"/>
        <w:rPr/>
      </w:pPr>
      <w:r>
        <w:annotationRef/>
      </w:r>
      <w:r>
        <w:rPr>
          <w:rFonts w:ascii="Liberation Serif" w:hAnsi="Liberation Serif"/>
          <w:sz w:val="20"/>
          <w:szCs w:val="20"/>
        </w:rPr>
        <w:t>check spelling...</w:t>
      </w:r>
    </w:p>
  </w:comment>
  <w:comment w:id="7" w:author="Abusisiwe Ndaba" w:date="2026-04-02T12:17:00Z" w:initials="AN">
    <w:p w14:paraId="05000000">
      <w:pPr>
        <w:jc w:val="start"/>
        <w:rPr/>
      </w:pPr>
      <w:r>
        <w:annotationRef/>
      </w:r>
      <w:r>
        <w:rPr>
          <w:rFonts w:ascii="Liberation Serif" w:hAnsi="Liberation Serif"/>
          <w:sz w:val="20"/>
          <w:szCs w:val="20"/>
        </w:rPr>
        <w:t>something missing</w:t>
      </w:r>
    </w:p>
  </w:comment>
  <w:comment w:id="9" w:author="Abusisiwe Ndaba" w:date="2026-04-02T12:23:00Z" w:initials="AN">
    <w:p w14:paraId="06000000">
      <w:pPr>
        <w:jc w:val="start"/>
        <w:rPr/>
      </w:pPr>
      <w:r>
        <w:annotationRef/>
      </w:r>
      <w:r>
        <w:rPr>
          <w:rFonts w:ascii="Liberation Serif" w:hAnsi="Liberation Serif"/>
          <w:sz w:val="20"/>
          <w:szCs w:val="20"/>
        </w:rPr>
        <w:t>manipulated?</w:t>
      </w:r>
    </w:p>
  </w:comment>
  <w:comment w:id="10" w:author="Unknown Author" w:date="2026-04-06T01:26:24Z" w:initials="">
    <w:p>
      <w:pPr>
        <w:jc w:val="start"/>
        <w:rPr/>
      </w:pPr>
      <w:r>
        <w:annotationRef/>
      </w:r>
      <w:r>
        <w:rPr>
          <w:rFonts w:ascii="Liberation Serif" w:hAnsi="Liberation Serif"/>
          <w:i/>
          <w:sz w:val="16"/>
        </w:rPr>
        <w:t>Reply to Charlene Janion-Scheepers (03/04/2026, 09:42): "..."</w:t>
      </w:r>
    </w:p>
    <w:p w14:paraId="07000000">
      <w:pPr>
        <w:jc w:val="start"/>
        <w:rPr/>
      </w:pPr>
      <w:r>
        <w:rPr>
          <w:rFonts w:ascii="Liberation Serif" w:hAnsi="Liberation Serif"/>
        </w:rPr>
        <w:t>Manipulable as in more easily controllable, manageable, or moldable</w:t>
      </w:r>
    </w:p>
  </w:comment>
  <w:comment w:id="12" w:author="Charlene Janion-Scheepers" w:date="2026-04-03T09:35:00Z" w:initials="CJS">
    <w:p w14:paraId="08000000">
      <w:pPr>
        <w:jc w:val="start"/>
        <w:rPr/>
      </w:pPr>
      <w:r>
        <w:annotationRef/>
      </w:r>
      <w:r>
        <w:rPr>
          <w:rFonts w:ascii="Liberation Serif" w:hAnsi="Liberation Serif"/>
          <w:sz w:val="20"/>
          <w:szCs w:val="20"/>
        </w:rPr>
        <w:t>find original citation, bites et al. did not show this.</w:t>
      </w:r>
    </w:p>
  </w:comment>
  <w:comment w:id="13" w:author="Unknown Author" w:date="2026-04-06T01:29:40Z" w:initials="">
    <w:p>
      <w:pPr>
        <w:jc w:val="start"/>
        <w:rPr/>
      </w:pPr>
      <w:r>
        <w:annotationRef/>
      </w:r>
      <w:r>
        <w:rPr>
          <w:rFonts w:ascii="Liberation Serif" w:hAnsi="Liberation Serif"/>
          <w:i/>
          <w:sz w:val="16"/>
        </w:rPr>
        <w:t>Reply to Charlene Janion-Scheepers (03/04/2026, 09:42): "..."</w:t>
      </w:r>
    </w:p>
    <w:p w14:paraId="09000000">
      <w:pPr>
        <w:jc w:val="start"/>
        <w:rPr/>
      </w:pPr>
      <w:r>
        <w:rPr>
          <w:rFonts w:ascii="Liberation Serif" w:hAnsi="Liberation Serif"/>
        </w:rPr>
        <w:t>Used wrong citation</w:t>
      </w:r>
    </w:p>
  </w:comment>
  <w:comment w:id="15" w:author="Charlene Janion-Scheepers" w:date="2026-04-03T09:42:00Z" w:initials="CJS">
    <w:p w14:paraId="0a000000">
      <w:pPr>
        <w:jc w:val="start"/>
        <w:rPr/>
      </w:pPr>
      <w:r>
        <w:annotationRef/>
      </w:r>
      <w:r>
        <w:rPr>
          <w:rFonts w:ascii="Liberation Serif" w:hAnsi="Liberation Serif"/>
          <w:sz w:val="20"/>
          <w:szCs w:val="20"/>
        </w:rPr>
        <w:t>These should be the same as the end of your Chapter 2 Intro....</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paraIdParent="01000000"/>
  <w15:commentEx w15:paraId="03000000" w15:done="1"/>
  <w15:commentEx w15:paraId="04000000" w15:done="1"/>
  <w15:commentEx w15:paraId="05000000" w15:done="1"/>
  <w15:commentEx w15:paraId="06000000" w15:done="1"/>
  <w15:commentEx w15:paraId="07000000" w15:done="1" w15:paraIdParent="06000000"/>
  <w15:commentEx w15:paraId="08000000" w15:done="1"/>
  <w15:commentEx w15:paraId="09000000" w15:done="1" w15:paraIdParent="08000000"/>
  <w15:commentEx w15:paraId="0a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
      <w:lvlJc w:val="start"/>
      <w:pPr>
        <w:tabs>
          <w:tab w:val="num" w:pos="0"/>
        </w:tabs>
        <w:ind w:start="0" w:hanging="0"/>
      </w:pPr>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revisionView w:insDel="0" w:formatting="0"/>
  <w:trackRevisions/>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ListParagraph">
    <w:name w:val="List Paragraph"/>
    <w:basedOn w:val="Normal"/>
    <w:qFormat/>
    <w:pPr>
      <w:spacing w:before="0" w:after="0"/>
      <w:ind w:start="720"/>
      <w:contextualSpacing/>
    </w:pPr>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93</TotalTime>
  <Application>LibreOffice/26.2.1.2$Linux_X86_64 LibreOffice_project/8399f6259d8c87f40e7255cdb3c9b958f5e08948</Application>
  <AppVersion>15.0000</AppVersion>
  <Pages>12</Pages>
  <Words>5090</Words>
  <Characters>31919</Characters>
  <CharactersWithSpaces>36855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2026-04-06T00:18:42Z</dcterms:created>
  <dc:creator/>
  <dc:description/>
  <dc:language>en-GB</dc:language>
  <cp:lastModifiedBy/>
  <dcterms:modified xsi:type="dcterms:W3CDTF">2026-04-06T01:52:48Z</dcterms:modified>
  <cp:revision>26</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yk5p2pvNEcx_1">
    <vt:lpwstr>ZOTERO_BIBL {"uncited":[],"omitted":[],"custom":[]} CSL_BIBLIOGRAPHY</vt:lpwstr>
  </property>
  <property fmtid="{D5CDD505-2E9C-101B-9397-08002B2CF9AE}" pid="3" name="ZOTERO_BREF_0zCHFfrm7TYH_1">
    <vt:lpwstr>ZOTERO_ITEM CSL_CITATION {"citationID":"02XjJ2cc","properties":{"formattedCitation":"(Botes {\\i{}et al.}, 2006)","plainCitation":"(Botes et al., 2006)","noteIndex":0},"citationItems":[{"id":68,"uris":["http://zotero.org/users/9696131/items/56X8TY3Y"],"it</vt:lpwstr>
  </property>
  <property fmtid="{D5CDD505-2E9C-101B-9397-08002B2CF9AE}" pid="4" name="ZOTERO_BREF_0zCHFfrm7TYH_2">
    <vt:lpwstr>emData":{"id":68,"type":"article-journal","container-title":"Journal of Biogeography","DOI":"10.1111/j.1365-2699.2005.01336.x","ISSN":"0305-0270, 1365-2699","issue":"1","journalAbbreviation":"J Biogeography","language":"en","page":"71-90","source":"DOI.or</vt:lpwstr>
  </property>
  <property fmtid="{D5CDD505-2E9C-101B-9397-08002B2CF9AE}" pid="5" name="ZOTERO_BREF_0zCHFfrm7TYH_3">
    <vt:lpwstr>g (Crossref)","title":"Ants, altitude and change in the northern Cape Floristic Region","volume":"33","author":[{"family":"Botes","given":"A."},{"family":"McGeoch","given":"M. A."},{"family":"Robertson","given":"H. G."},{"family":"Niekerk","given":"A."},{</vt:lpwstr>
  </property>
  <property fmtid="{D5CDD505-2E9C-101B-9397-08002B2CF9AE}" pid="6" name="ZOTERO_BREF_0zCHFfrm7TYH_4">
    <vt:lpwstr>"family":"Davids","given":"H. P."},{"family":"Chown","given":"S. L."}],"issued":{"date-parts":[["2006",1]]}}}],"schema":"https://github.com/citation-style-language/schema/raw/master/csl-citation.json"}</vt:lpwstr>
  </property>
  <property fmtid="{D5CDD505-2E9C-101B-9397-08002B2CF9AE}" pid="7" name="ZOTERO_BREF_19iPp5Xb0C7J_1">
    <vt:lpwstr>ZOTERO_ITEM CSL_CITATION {"citationID":"u8Rd9xot","properties":{"formattedCitation":"(Penrith, 1986; Picker, Griffiths and Weaving, 2019)","plainCitation":"(Penrith, 1986; Picker, Griffiths and Weaving, 2019)","noteIndex":0},"citationItems":[{"id":59,"uri</vt:lpwstr>
  </property>
  <property fmtid="{D5CDD505-2E9C-101B-9397-08002B2CF9AE}" pid="8" name="ZOTERO_BREF_19iPp5Xb0C7J_2">
    <vt:lpwstr>s":["http://zotero.org/users/9696131/items/6X8JQFUI"],"itemData":{"id":59,"type":"article-journal","container-title":"Cimbebasia","journalAbbreviation":"Cimbebasia","page":"417-502","title":"Revision of the Zophosini (Coleoptera: Tenebrionidae). Part 10. </vt:lpwstr>
  </property>
  <property fmtid="{D5CDD505-2E9C-101B-9397-08002B2CF9AE}" pid="9" name="ZOTERO_BREF_19iPp5Xb0C7J_3">
    <vt:lpwstr>Key to the subgenera, supplement, evolution and biogeography of the tribe, and catalogue","volume":"6","author":[{"family":"Penrith","given":"Mary"}],"issued":{"date-parts":[["1986",1,1]]}}},{"id":60,"uris":["http://zotero.org/users/9696131/items/P67BE24G</vt:lpwstr>
  </property>
  <property fmtid="{D5CDD505-2E9C-101B-9397-08002B2CF9AE}" pid="10" name="ZOTERO_BREF_19iPp5Xb0C7J_4">
    <vt:lpwstr>"],"itemData":{"id":60,"type":"book","call-number":"QL485.S6 P535 2019","edition":"Third edition","ISBN":"978-1-77584-584-3","number-of-pages":"527","publisher":"Struik Nature","publisher-place":"Cape Town, South Africa","source":"Library of Congress ISBN</vt:lpwstr>
  </property>
  <property fmtid="{D5CDD505-2E9C-101B-9397-08002B2CF9AE}" pid="11" name="ZOTERO_BREF_19iPp5Xb0C7J_5">
    <vt:lpwstr>","title":"Field guide to insects of South Africa","author":[{"family":"Picker","given":"Mike"},{"family":"Griffiths","given":"Charles L."},{"family":"Weaving","given":"Alan"}],"issued":{"date-parts":[["2019"]]}}}],"schema":"https://github.com/citation-st</vt:lpwstr>
  </property>
  <property fmtid="{D5CDD505-2E9C-101B-9397-08002B2CF9AE}" pid="12" name="ZOTERO_BREF_19iPp5Xb0C7J_6">
    <vt:lpwstr>yle-language/schema/raw/master/csl-citation.json"}</vt:lpwstr>
  </property>
  <property fmtid="{D5CDD505-2E9C-101B-9397-08002B2CF9AE}" pid="13" name="ZOTERO_BREF_1guxeWUOyfQ8_1">
    <vt:lpwstr>ZOTERO_ITEM CSL_CITATION {"citationID":"neiy8dQE","properties":{"formattedCitation":"(Foord and Dippenaar-Schoeman, 2016)","plainCitation":"(Foord and Dippenaar-Schoeman, 2016)","noteIndex":0},"citationItems":[{"id":72,"uris":["http://zotero.org/users/969</vt:lpwstr>
  </property>
  <property fmtid="{D5CDD505-2E9C-101B-9397-08002B2CF9AE}" pid="14" name="ZOTERO_BREF_1guxeWUOyfQ8_2">
    <vt:lpwstr>6131/items/QSF6UA3P"],"itemData":{"id":72,"type":"article-journal","container-title":"Journal of Biogeography","DOI":"10.1111/jbi.12817","ISSN":"03050270","issue":"12","journalAbbreviation":"J. Biogeogr.","language":"en","page":"2354-2365","source":"DOI.o</vt:lpwstr>
  </property>
  <property fmtid="{D5CDD505-2E9C-101B-9397-08002B2CF9AE}" pid="15" name="ZOTERO_BREF_1guxeWUOyfQ8_3">
    <vt:lpwstr>rg (Crossref)","title":"The effect of elevation and time on mountain spider diversity: a view of two aspects in the Cederberg mountains of South Africa","title-short":"The effect of elevation and time on mountain spider diversity","volume":"43","author":[</vt:lpwstr>
  </property>
  <property fmtid="{D5CDD505-2E9C-101B-9397-08002B2CF9AE}" pid="16" name="ZOTERO_BREF_1guxeWUOyfQ8_4">
    <vt:lpwstr>{"family":"Foord","given":"Stefan H."},{"family":"Dippenaar-Schoeman","given":"Anna S."}],"issued":{"date-parts":[["2016",12]]}}}],"schema":"https://github.com/citation-style-language/schema/raw/master/csl-citation.json"}</vt:lpwstr>
  </property>
  <property fmtid="{D5CDD505-2E9C-101B-9397-08002B2CF9AE}" pid="17" name="ZOTERO_BREF_2h640xtRHH4D_1">
    <vt:lpwstr>ZOTERO_ITEM CSL_CITATION {"citationID":"xVBSHr2f","properties":{"formattedCitation":"(Pearson and Cassola, 1992)","plainCitation":"(Pearson and Cassola, 1992)","noteIndex":0},"citationItems":[{"id":776,"uris":["http://zotero.org/users/9696131/items/STUDYH</vt:lpwstr>
  </property>
  <property fmtid="{D5CDD505-2E9C-101B-9397-08002B2CF9AE}" pid="18" name="ZOTERO_BREF_2h640xtRHH4D_10">
    <vt:lpwstr>"family":"Cassola","given":"Fabio"}],"issued":{"date-parts":[["1992"]]}}}],"schema":"https://github.com/citation-style-language/schema/raw/master/csl-citation.json"}</vt:lpwstr>
  </property>
  <property fmtid="{D5CDD505-2E9C-101B-9397-08002B2CF9AE}" pid="19" name="ZOTERO_BREF_2h640xtRHH4D_2">
    <vt:lpwstr>UB"],"itemData":{"id":776,"type":"article-journal","abstract":"The family of tiger beetles (Cicindelidae) is an appropriate indicator taxon for determining regional patterns of biodiversity because (1) its taxonomy is stabilized; (2) its biology and gener</vt:lpwstr>
  </property>
  <property fmtid="{D5CDD505-2E9C-101B-9397-08002B2CF9AE}" pid="20" name="ZOTERO_BREF_2h640xtRHH4D_3">
    <vt:lpwstr>al life history are well understood, (3) individuals are readily observed and manipulated in the field, (4) the family occurs world-wide and in a broad range of habitat types; (5) each species tends to be specialized within a narrow habitat; (6) patterns </vt:lpwstr>
  </property>
  <property fmtid="{D5CDD505-2E9C-101B-9397-08002B2CF9AE}" pid="21" name="ZOTERO_BREF_2h640xtRHH4D_4">
    <vt:lpwstr>of species richness are highly correlated with those of other vertebrate and invertebrate taxa; and (7) the taxon includes species of potential economic importance. Logistical advantages provide some of the strongest arguments for selecting tiger beetles </vt:lpwstr>
  </property>
  <property fmtid="{D5CDD505-2E9C-101B-9397-08002B2CF9AE}" pid="22" name="ZOTERO_BREF_2h640xtRHH4D_5">
    <vt:lpwstr>as an appropriate indicator taxon. Species numbers of tiger beetles are relatively well known for 129 countries. Eight countries alone account for more than half the world total of 2028 known species. Species numbers are also indicated for eleven biogeogr</vt:lpwstr>
  </property>
  <property fmtid="{D5CDD505-2E9C-101B-9397-08002B2CF9AE}" pid="23" name="ZOTERO_BREF_2h640xtRHH4D_6">
    <vt:lpwstr>aphical zones of the world. For gridded squares across North America, the Indian subcontinent, and Australia, species richness of tiger beetles, birds, and butterflies shows significant positive correlations. However, tiger beetle species numbers can be r</vt:lpwstr>
  </property>
  <property fmtid="{D5CDD505-2E9C-101B-9397-08002B2CF9AE}" pid="24" name="ZOTERO_BREF_2h640xtRHH4D_7">
    <vt:lpwstr>eliably determined within fifty hours on a single site, compared to months or years for birds or butterflies, and the advantage of using tiger beetles in conservation biology is evident","container-title":"Conservation Biology","DOI":"10.1046/j.1523-1739.</vt:lpwstr>
  </property>
  <property fmtid="{D5CDD505-2E9C-101B-9397-08002B2CF9AE}" pid="25" name="ZOTERO_BREF_2h640xtRHH4D_8">
    <vt:lpwstr>1992.06030376.x","ISSN":"1523-1739","issue":"3","language":"en","note":"_eprint: https://conbio.onlinelibrary.wiley.com/doi/pdf/10.1046/j.1523-1739.1992.06030376.x","page":"376-391","source":"Wiley Online Library","title":"World-Wide Species Richness Patt</vt:lpwstr>
  </property>
  <property fmtid="{D5CDD505-2E9C-101B-9397-08002B2CF9AE}" pid="26" name="ZOTERO_BREF_2h640xtRHH4D_9">
    <vt:lpwstr>erns of Tiger Beetles (Coleoptera: Cicindelidae): Indicator Taxon for Biodiversity and Conservation Studies","title-short":"World-Wide Species Richness Patterns of Tiger Beetles (Coleoptera","volume":"6","author":[{"family":"Pearson","given":"David L."},{</vt:lpwstr>
  </property>
  <property fmtid="{D5CDD505-2E9C-101B-9397-08002B2CF9AE}" pid="27" name="ZOTERO_BREF_2pW1wn76SbCz_1">
    <vt:lpwstr>ZOTERO_ITEM CSL_CITATION {"citationID":"Ztbu97tm","properties":{"formattedCitation":"(Leandro, Jay-Robert and Vergnes, 2017)","plainCitation":"(Leandro, Jay-Robert and Vergnes, 2017)","noteIndex":0},"citationItems":[{"id":53,"uris":["http://zotero.org/use</vt:lpwstr>
  </property>
  <property fmtid="{D5CDD505-2E9C-101B-9397-08002B2CF9AE}" pid="28" name="ZOTERO_BREF_2pW1wn76SbCz_10">
    <vt:lpwstr>nsect conservation: A European scale analysis","title-short":"Bias and perspectives in insect conservation","volume":"215","author":[{"family":"Leandro","given":"Camila"},{"family":"Jay-Robert","given":"Pierre"},{"family":"Vergnes","given":"Alan"}],"issue</vt:lpwstr>
  </property>
  <property fmtid="{D5CDD505-2E9C-101B-9397-08002B2CF9AE}" pid="29" name="ZOTERO_BREF_2pW1wn76SbCz_11">
    <vt:lpwstr>d":{"date-parts":[["2017",11,1]]}}}],"schema":"https://github.com/citation-style-language/schema/raw/master/csl-citation.json"}</vt:lpwstr>
  </property>
  <property fmtid="{D5CDD505-2E9C-101B-9397-08002B2CF9AE}" pid="30" name="ZOTERO_BREF_2pW1wn76SbCz_2">
    <vt:lpwstr>rs/9696131/items/AWDGMDNU"],"itemData":{"id":53,"type":"article-journal","abstract":"Insects are among the most diverse and abundant organisms on Earth, and they play a major role in ecosystem functioning. To protect them from decline, some conservation m</vt:lpwstr>
  </property>
  <property fmtid="{D5CDD505-2E9C-101B-9397-08002B2CF9AE}" pid="31" name="ZOTERO_BREF_2pW1wn76SbCz_3">
    <vt:lpwstr>easures have been put in place, based primarily on threatened species lists. This is the case in Europe, where 123 of the 105,000 known European insect species are currently protected. Yet how were these few species selected? Are those species representat</vt:lpwstr>
  </property>
  <property fmtid="{D5CDD505-2E9C-101B-9397-08002B2CF9AE}" pid="32" name="ZOTERO_BREF_2pW1wn76SbCz_4">
    <vt:lpwstr>ive of the European entomofauna? Is it possible for a conservation policy based on the protection of only 0.12% of described species to be effective? In this study, we aimed to measure bias in the selection of species for conservation by comparing protect</vt:lpwstr>
  </property>
  <property fmtid="{D5CDD505-2E9C-101B-9397-08002B2CF9AE}" pid="33" name="ZOTERO_BREF_2pW1wn76SbCz_5">
    <vt:lpwstr>ed and unprotected species in Europe. To this end, we considered 15 characteristics divided into five main categories: ‘Taxonomy’, ‘Morphology’, ‘Diet’, ‘Knowledge’ and ‘Distribution’. We investigated bias in species selection and found that protected spe</vt:lpwstr>
  </property>
  <property fmtid="{D5CDD505-2E9C-101B-9397-08002B2CF9AE}" pid="34" name="ZOTERO_BREF_2pW1wn76SbCz_6">
    <vt:lpwstr>cies were significantly larger, better known, more widespread and more multicoloured than a randomly selected set of unprotected species. Moreover, butterflies, dragonflies and grasshoppers were overrepresented, as were nectarivorous and saproxylophagous </vt:lpwstr>
  </property>
  <property fmtid="{D5CDD505-2E9C-101B-9397-08002B2CF9AE}" pid="35" name="ZOTERO_BREF_2pW1wn76SbCz_7">
    <vt:lpwstr>species. In contrast, Hymenopterans and Dipterans, together representing &gt;40% of European entomofauna, do not appear on the current list of protected species. To address this bias, we propose recommendations to improve the protection of insects at the Eur</vt:lpwstr>
  </property>
  <property fmtid="{D5CDD505-2E9C-101B-9397-08002B2CF9AE}" pid="36" name="ZOTERO_BREF_2pW1wn76SbCz_8">
    <vt:lpwstr>opean scale, including making lists more ‘dynamic’, introducing new criteria, and a paradigm shift towards conserving assemblages and ecological function. Existing technical and societal means could be used to achieve an integrative conservation approach </vt:lpwstr>
  </property>
  <property fmtid="{D5CDD505-2E9C-101B-9397-08002B2CF9AE}" pid="37" name="ZOTERO_BREF_2pW1wn76SbCz_9">
    <vt:lpwstr>for insects.","container-title":"Biological Conservation","DOI":"10.1016/j.biocon.2017.07.033","ISSN":"0006-3207","journalAbbreviation":"Biological Conservation","language":"en","page":"213-224","source":"ScienceDirect","title":"Bias and perspectives in i</vt:lpwstr>
  </property>
  <property fmtid="{D5CDD505-2E9C-101B-9397-08002B2CF9AE}" pid="38" name="ZOTERO_BREF_3HVt95ihRowR_1">
    <vt:lpwstr>ZOTERO_ITEM CSL_CITATION {"citationID":"LHxqFpLa","properties":{"formattedCitation":"(Chambers {\\i{}et al.}, 2017)","plainCitation":"(Chambers et al., 2017)","noteIndex":0},"citationItems":[{"id":44,"uris":["http://zotero.org/users/9696131/items/WN9YVYIW</vt:lpwstr>
  </property>
  <property fmtid="{D5CDD505-2E9C-101B-9397-08002B2CF9AE}" pid="39" name="ZOTERO_BREF_3HVt95ihRowR_2">
    <vt:lpwstr>"],"itemData":{"id":44,"type":"article-journal","abstract":"Long-term datasets needed to detect the impacts of global change on southern biodiversity are still scarce and often incomplete, challenging adaptation planning and conservation management. Biolo</vt:lpwstr>
  </property>
  <property fmtid="{D5CDD505-2E9C-101B-9397-08002B2CF9AE}" pid="40" name="ZOTERO_BREF_3HVt95ihRowR_3">
    <vt:lpwstr>gical data are probably most limited in arid countries and from the oceans, where natural environmental variability (‘noise’) means that long time series are required to detect the ‘signal’ of directional change. Significant national and international inv</vt:lpwstr>
  </property>
  <property fmtid="{D5CDD505-2E9C-101B-9397-08002B2CF9AE}" pid="41" name="ZOTERO_BREF_3HVt95ihRowR_4">
    <vt:lpwstr>estment and collaboration are needed for most southern nations to reliably track biodiversity trends and improve conservation adaptation to rapid climate change. Emerging early warning systems for biodiversity, incorporating regional environmental change </vt:lpwstr>
  </property>
  <property fmtid="{D5CDD505-2E9C-101B-9397-08002B2CF9AE}" pid="42" name="ZOTERO_BREF_3HVt95ihRowR_5">
    <vt:lpwstr>drivers, citizen science and regional partnerships, can all help to compensate for existing information gaps and contribute to adaptation planning.","container-title":"Austral Ecology","DOI":"10.1111/aec.12391","ISSN":"1442-9993","issue":"1","language":"e</vt:lpwstr>
  </property>
  <property fmtid="{D5CDD505-2E9C-101B-9397-08002B2CF9AE}" pid="43" name="ZOTERO_BREF_3HVt95ihRowR_6">
    <vt:lpwstr>n","license":"© 2016 Ecological Society of Australia","note":"_eprint: https://onlinelibrary.wiley.com/doi/pdf/10.1111/aec.12391","page":"20-30","source":"Wiley Online Library","title":"Southern Hemisphere biodiversity and global change: Data gaps and str</vt:lpwstr>
  </property>
  <property fmtid="{D5CDD505-2E9C-101B-9397-08002B2CF9AE}" pid="44" name="ZOTERO_BREF_3HVt95ihRowR_7">
    <vt:lpwstr>ategies","title-short":"Southern Hemisphere biodiversity and global change","volume":"42","author":[{"family":"Chambers","given":"Lynda E."},{"family":"Barnard","given":"Phoebe"},{"family":"Poloczanska","given":"Elvira S."},{"family":"Hobday","given":"Ali</vt:lpwstr>
  </property>
  <property fmtid="{D5CDD505-2E9C-101B-9397-08002B2CF9AE}" pid="45" name="ZOTERO_BREF_3HVt95ihRowR_8">
    <vt:lpwstr>stair J."},{"family":"Keatley","given":"Marie R."},{"family":"Allsopp","given":"Nicky"},{"family":"Underhill","given":"Les G."}],"issued":{"date-parts":[["2017"]]}}}],"schema":"https://github.com/citation-style-language/schema/raw/master/csl-citation.json</vt:lpwstr>
  </property>
  <property fmtid="{D5CDD505-2E9C-101B-9397-08002B2CF9AE}" pid="46" name="ZOTERO_BREF_3HVt95ihRowR_9">
    <vt:lpwstr>"}</vt:lpwstr>
  </property>
  <property fmtid="{D5CDD505-2E9C-101B-9397-08002B2CF9AE}" pid="47" name="ZOTERO_BREF_4anikVyqTcL5_1">
    <vt:lpwstr>ZOTERO_ITEM CSL_CITATION {"citationID":"SxQLwRaR","properties":{"formattedCitation":"(Taylor, Lee and Crous, 2001)","plainCitation":"(Taylor, Lee and Crous, 2001)","noteIndex":0},"citationItems":[{"id":782,"uris":["http://zotero.org/users/9696131/items/EC</vt:lpwstr>
  </property>
  <property fmtid="{D5CDD505-2E9C-101B-9397-08002B2CF9AE}" pid="48" name="ZOTERO_BREF_4anikVyqTcL5_2">
    <vt:lpwstr>4L5RN5"],"itemData":{"id":782,"type":"article-journal","container-title":"Mycological Research","DOI":"10.1017/S0953756201004944","ISSN":"09537562","issue":"12","journalAbbreviation":"Mycological Research","language":"en","license":"https://www.elsevier.c</vt:lpwstr>
  </property>
  <property fmtid="{D5CDD505-2E9C-101B-9397-08002B2CF9AE}" pid="49" name="ZOTERO_BREF_4anikVyqTcL5_3">
    <vt:lpwstr>om/tdm/userlicense/1.0/","page":"1480-1484","source":"DOI.org (Crossref)","title":"Biodiversity in the Cape Floral Kingdom: fungi occurring on Proteaceae","title-short":"Biodiversity in the Cape Floral Kingdom","volume":"105","author":[{"family":"Taylor",</vt:lpwstr>
  </property>
  <property fmtid="{D5CDD505-2E9C-101B-9397-08002B2CF9AE}" pid="50" name="ZOTERO_BREF_4anikVyqTcL5_4">
    <vt:lpwstr>"given":"Joanne E."},{"family":"Lee","given":"Seonju"},{"family":"Crous","given":"Pedro W."}],"issued":{"date-parts":[["2001",12]]}}}],"schema":"https://github.com/citation-style-language/schema/raw/master/csl-citation.json"}</vt:lpwstr>
  </property>
  <property fmtid="{D5CDD505-2E9C-101B-9397-08002B2CF9AE}" pid="51" name="ZOTERO_BREF_5MgVpulmvnX2_1">
    <vt:lpwstr>ZOTERO_ITEM CSL_CITATION {"citationID":"cOvR1mtY","properties":{"formattedCitation":"(Bishop and Robertson, 2024)","plainCitation":"(Bishop and Robertson, 2024)","noteIndex":0},"citationItems":[{"id":732,"uris":["http://zotero.org/users/9696131/items/BYBH</vt:lpwstr>
  </property>
  <property fmtid="{D5CDD505-2E9C-101B-9397-08002B2CF9AE}" pid="52" name="ZOTERO_BREF_5MgVpulmvnX2_2">
    <vt:lpwstr>XZ2X"],"itemData":{"id":732,"type":"chapter","abstract":"Mountains are characterised by their high elevation relative to the surrounding areas, for having steep slopes, rugged terrain, and environmental heterogeneity. Mountain habitats are crucial for ins</vt:lpwstr>
  </property>
  <property fmtid="{D5CDD505-2E9C-101B-9397-08002B2CF9AE}" pid="53" name="ZOTERO_BREF_5MgVpulmvnX2_3">
    <vt:lpwstr>ect conservation because they are rich in diversity and are important biodiversity refugia. Mountains host as much as 87% of terrestrial biodiversity on about 25% of the Earth’s surface. The most important feature of mountains for living organisms are the</vt:lpwstr>
  </property>
  <property fmtid="{D5CDD505-2E9C-101B-9397-08002B2CF9AE}" pid="54" name="ZOTERO_BREF_5MgVpulmvnX2_4">
    <vt:lpwstr>ir steep environmental gradients and environmental heterogeneity. This chapter highlights the pressures that insect populations are likely to face in these environments. These pressures include rising global temperatures, land use changes, and biological </vt:lpwstr>
  </property>
  <property fmtid="{D5CDD505-2E9C-101B-9397-08002B2CF9AE}" pid="55" name="ZOTERO_BREF_5MgVpulmvnX2_5">
    <vt:lpwstr>invasions. The steep and inaccessible terrain of mountains means certain pressures are less likely to be problematic in these environments. There are few conservation interventions that can be uniquely applied in mountain regions but maintaining functioni</vt:lpwstr>
  </property>
  <property fmtid="{D5CDD505-2E9C-101B-9397-08002B2CF9AE}" pid="56" name="ZOTERO_BREF_5MgVpulmvnX2_6">
    <vt:lpwstr>ng ecosystems along elevational gradients is crucial for insect conservation.","container-title":"Routledge Handbook of Insect Conservation","note":"number-of-pages: 10","publisher":"Routledge","title":"Mountain habitats for insect conservation","author":</vt:lpwstr>
  </property>
  <property fmtid="{D5CDD505-2E9C-101B-9397-08002B2CF9AE}" pid="57" name="ZOTERO_BREF_5MgVpulmvnX2_7">
    <vt:lpwstr>[{"family":"Bishop","given":"Tom R."},{"family":"Robertson","given":"Mark P."}],"issued":{"date-parts":[["2024"]]}}}],"schema":"https://github.com/citation-style-language/schema/raw/master/csl-citation.json"}</vt:lpwstr>
  </property>
  <property fmtid="{D5CDD505-2E9C-101B-9397-08002B2CF9AE}" pid="58" name="ZOTERO_BREF_5qS9JKFKslpn_1">
    <vt:lpwstr>ZOTERO_ITEM CSL_CITATION {"citationID":"QN0cUhz5","properties":{"formattedCitation":"(Dong {\\i{}et al.}, 2025)","plainCitation":"(Dong et al., 2025)","noteIndex":0},"citationItems":[{"id":9,"uris":["http://zotero.org/users/9696131/items/UJ7SIGPF"],"itemD</vt:lpwstr>
  </property>
  <property fmtid="{D5CDD505-2E9C-101B-9397-08002B2CF9AE}" pid="59" name="ZOTERO_BREF_5qS9JKFKslpn_10">
    <vt:lpwstr>      and phloem‐feeding\n                    Cryphalus\n                    have undergone evolutionary radiations in New Guinea, with many species still undescribed. Species not yet known to science are most likely to be found at lower and middle elevat</vt:lpwstr>
  </property>
  <property fmtid="{D5CDD505-2E9C-101B-9397-08002B2CF9AE}" pid="60" name="ZOTERO_BREF_5qS9JKFKslpn_11">
    <vt:lpwstr>ions, where overall diversity is highest.","container-title":"Insect Conservation and Diversity","DOI":"10.1111/icad.12824","ISSN":"1752-458X, 1752-4598","journalAbbreviation":"Insect Conserv Diversity","language":"en","page":"icad.12824","source":"DOI.or</vt:lpwstr>
  </property>
  <property fmtid="{D5CDD505-2E9C-101B-9397-08002B2CF9AE}" pid="61" name="ZOTERO_BREF_5qS9JKFKslpn_12">
    <vt:lpwstr>g (Crossref)","title":"Scolytine beetle diversity along an altitudinal gradient in Papua New Guinea","author":[{"family":"Dong","given":"Yiyi"},{"family":"Shepherd","given":"Sierra"},{"family":"Stork","given":"Nigel E."},{"family":"Johnson","given":"Andre</vt:lpwstr>
  </property>
  <property fmtid="{D5CDD505-2E9C-101B-9397-08002B2CF9AE}" pid="62" name="ZOTERO_BREF_5qS9JKFKslpn_13">
    <vt:lpwstr>w J."},{"family":"Smith","given":"Sarah M."},{"family":"Wardhaugh","given":"Carl"},{"family":"Leponce","given":"Maurice"},{"family":"Mogia","given":"Martin"},{"family":"Novotny","given":"Vojtech"},{"family":"Hulcr","given":"Jiri"}],"issued":{"date-parts":</vt:lpwstr>
  </property>
  <property fmtid="{D5CDD505-2E9C-101B-9397-08002B2CF9AE}" pid="63" name="ZOTERO_BREF_5qS9JKFKslpn_14">
    <vt:lpwstr>[["2025",4,3]]}}}],"schema":"https://github.com/citation-style-language/schema/raw/master/csl-citation.json"}</vt:lpwstr>
  </property>
  <property fmtid="{D5CDD505-2E9C-101B-9397-08002B2CF9AE}" pid="64" name="ZOTERO_BREF_5qS9JKFKslpn_2">
    <vt:lpwstr>ata":{"id":9,"type":"article-journal","abstract":"Abstract\n            \n              \n                \n                  Tropical elevation gradients support highly diverse assemblages, but competing hypotheses suggest either peak species richness in</vt:lpwstr>
  </property>
  <property fmtid="{D5CDD505-2E9C-101B-9397-08002B2CF9AE}" pid="65" name="ZOTERO_BREF_5qS9JKFKslpn_3">
    <vt:lpwstr> lowland rainforests or at mid‐elevations. We investigated scolytine beetles—phloem, ambrosia and seed‐feeding beetles—along a tropical elevational gradient in Papua New Guinea.\n                \n                \n                  Highly standardised sa</vt:lpwstr>
  </property>
  <property fmtid="{D5CDD505-2E9C-101B-9397-08002B2CF9AE}" pid="66" name="ZOTERO_BREF_5qS9JKFKslpn_4">
    <vt:lpwstr>mpling from 200 to 3700 m above sea level (asl) identified areas of highest and lowest species richness, abundance and other biodiversity variables.\n                \n                \n                  Using passive flight intercept traps at eight eleva</vt:lpwstr>
  </property>
  <property fmtid="{D5CDD505-2E9C-101B-9397-08002B2CF9AE}" pid="67" name="ZOTERO_BREF_5qS9JKFKslpn_5">
    <vt:lpwstr>tions from 200 to 3500 m asl, we collected over 9600 specimens representing 215 species. Despite extensive sampling, species accumulation curves suggest that diversity was not fully exhausted.\n                \n                \n                  Scolyti</vt:lpwstr>
  </property>
  <property fmtid="{D5CDD505-2E9C-101B-9397-08002B2CF9AE}" pid="68" name="ZOTERO_BREF_5qS9JKFKslpn_6">
    <vt:lpwstr>ne species richness followed a unimodal distribution, peaking between 700 and 1200 m asl, supporting prior findings of highest diversity at low‐to‐mid elevations.\n                \n                \n                  Alternative models, such as a monoton</vt:lpwstr>
  </property>
  <property fmtid="{D5CDD505-2E9C-101B-9397-08002B2CF9AE}" pid="69" name="ZOTERO_BREF_5qS9JKFKslpn_7">
    <vt:lpwstr>ous decrease from lowlands to higher elevations and a mid‐elevation maximum, showed lesser fit to our data. Abundance is greatest at the lowest sites, driven by a few extremely abundant species. The turnover rate—beta diversity between elevation steps—is </vt:lpwstr>
  </property>
  <property fmtid="{D5CDD505-2E9C-101B-9397-08002B2CF9AE}" pid="70" name="ZOTERO_BREF_5qS9JKFKslpn_8">
    <vt:lpwstr>greatest between the highest elevations.\n                \n                \n                  \n                    Among dominant tribes—Dryocoetini, Xyleborini and Cryphalini—species richness peaked between 700 and 2200 m asl. Taxon‐specific analyses </vt:lpwstr>
  </property>
  <property fmtid="{D5CDD505-2E9C-101B-9397-08002B2CF9AE}" pid="71" name="ZOTERO_BREF_5qS9JKFKslpn_9">
    <vt:lpwstr>revealed distinct patterns:\n                    Euwallacea\n                    spp. abundance uniformly declined with elevation, while other genera were driven by dominant species at different elevations.\n                    Coccotrypes\n              </vt:lpwstr>
  </property>
  <property fmtid="{D5CDD505-2E9C-101B-9397-08002B2CF9AE}" pid="72" name="ZOTERO_BREF_7dNyYYy3EtgS_1">
    <vt:lpwstr>ZOTERO_ITEM CSL_CITATION {"citationID":"95ljm08C","properties":{"formattedCitation":"(Hodkinson, 2005)","plainCitation":"(Hodkinson, 2005)","noteIndex":0},"citationItems":[{"id":35,"uris":["http://zotero.org/users/9696131/items/KU3XKWZC"],"itemData":{"id"</vt:lpwstr>
  </property>
  <property fmtid="{D5CDD505-2E9C-101B-9397-08002B2CF9AE}" pid="73" name="ZOTERO_BREF_7dNyYYy3EtgS_10">
    <vt:lpwstr>ng elevation gradients: species and community responses to altitude","title-short":"Terrestrial insects along elevation gradients","volume":"80","author":[{"family":"Hodkinson","given":"Ian D."}],"issued":{"date-parts":[["2005",8]]}}}],"schema":"https://g</vt:lpwstr>
  </property>
  <property fmtid="{D5CDD505-2E9C-101B-9397-08002B2CF9AE}" pid="74" name="ZOTERO_BREF_7dNyYYy3EtgS_11">
    <vt:lpwstr>ithub.com/citation-style-language/schema/raw/master/csl-citation.json"}</vt:lpwstr>
  </property>
  <property fmtid="{D5CDD505-2E9C-101B-9397-08002B2CF9AE}" pid="75" name="ZOTERO_BREF_7dNyYYy3EtgS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76" name="ZOTERO_BREF_7dNyYYy3EtgS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77" name="ZOTERO_BREF_7dNyYYy3EtgS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78" name="ZOTERO_BREF_7dNyYYy3EtgS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79" name="ZOTERO_BREF_7dNyYYy3EtgS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80" name="ZOTERO_BREF_7dNyYYy3EtgS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81" name="ZOTERO_BREF_7dNyYYy3EtgS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82" name="ZOTERO_BREF_7dNyYYy3EtgS_9">
    <vt:lpwstr>","container-title":"Biological Reviews","DOI":"10.1017/S1464793105006767","ISSN":"1464-7931, 1469-185X","issue":"3","journalAbbreviation":"Biological Reviews","language":"en","page":"489-513","source":"DOI.org (Crossref)","title":"Terrestrial insects alo</vt:lpwstr>
  </property>
  <property fmtid="{D5CDD505-2E9C-101B-9397-08002B2CF9AE}" pid="83" name="ZOTERO_BREF_88FCcdIo6b0i_1">
    <vt:lpwstr>ZOTERO_ITEM CSL_CITATION {"citationID":"yh4xGa8f","properties":{"formattedCitation":"(Weisser {\\i{}et al.}, 2023)","plainCitation":"(Weisser et al., 2023)","noteIndex":0},"citationItems":[{"id":64,"uris":["http://zotero.org/users/9696131/items/PFKRGHBT"]</vt:lpwstr>
  </property>
  <property fmtid="{D5CDD505-2E9C-101B-9397-08002B2CF9AE}" pid="84" name="ZOTERO_BREF_88FCcdIo6b0i_2">
    <vt:lpwstr>,"itemData":{"id":64,"type":"article-journal","abstract":"Sparked by reports of insect declines of unexpected extent, there has been a surge in the compilation and analysis of insect time series data. While this effort has led to valuable databases, disag</vt:lpwstr>
  </property>
  <property fmtid="{D5CDD505-2E9C-101B-9397-08002B2CF9AE}" pid="85" name="ZOTERO_BREF_88FCcdIo6b0i_3">
    <vt:lpwstr>reement remains as to whether, where and why insects are declining. The ‘why’ question is particularly important because successful insect conservation will need to address the most important drivers of decline. Despite repeated calls for more long-term d</vt:lpwstr>
  </property>
  <property fmtid="{D5CDD505-2E9C-101B-9397-08002B2CF9AE}" pid="86" name="ZOTERO_BREF_88FCcdIo6b0i_4">
    <vt:lpwstr>ata, new time series will have to run for decades to quantitatively surpass those currently available. Here we argue that experimentation in addition to quantitative analysis of existing data is needed to identify the most important drivers of insect decl</vt:lpwstr>
  </property>
  <property fmtid="{D5CDD505-2E9C-101B-9397-08002B2CF9AE}" pid="87" name="ZOTERO_BREF_88FCcdIo6b0i_5">
    <vt:lpwstr>ine. While most potential drivers of insect population change are likely to have already been identified, their relative importance is largely unknown. Researchers should thus unite and use statistical insight to set up suitable experiments to be able to </vt:lpwstr>
  </property>
  <property fmtid="{D5CDD505-2E9C-101B-9397-08002B2CF9AE}" pid="88" name="ZOTERO_BREF_88FCcdIo6b0i_6">
    <vt:lpwstr>rank drivers by their importance. Such a coordinated effort is needed to produce the knowledge necessary for conservation action and will also result in increased monitoring and new time series.","container-title":"Biology Letters","DOI":"10.1098/rsbl.202</vt:lpwstr>
  </property>
  <property fmtid="{D5CDD505-2E9C-101B-9397-08002B2CF9AE}" pid="89" name="ZOTERO_BREF_88FCcdIo6b0i_7">
    <vt:lpwstr>2.0500","issue":"2","note":"publisher: Royal Society","page":"20220500","source":"royalsocietypublishing.org (Atypon)","title":"Experiments are needed to quantify the main causes of insect decline","volume":"19","author":[{"family":"Weisser","given":"Wolf</vt:lpwstr>
  </property>
  <property fmtid="{D5CDD505-2E9C-101B-9397-08002B2CF9AE}" pid="90" name="ZOTERO_BREF_88FCcdIo6b0i_8">
    <vt:lpwstr>gang"},{"family":"Blüthgen","given":"Nico"},{"family":"Staab","given":"Michael"},{"family":"Achury","given":"Rafael"},{"family":"Müller","given":"Jörg"}],"issued":{"date-parts":[["2023",2,15]]}}}],"schema":"https://github.com/citation-style-language/schem</vt:lpwstr>
  </property>
  <property fmtid="{D5CDD505-2E9C-101B-9397-08002B2CF9AE}" pid="91" name="ZOTERO_BREF_88FCcdIo6b0i_9">
    <vt:lpwstr>a/raw/master/csl-citation.json"}</vt:lpwstr>
  </property>
  <property fmtid="{D5CDD505-2E9C-101B-9397-08002B2CF9AE}" pid="92" name="ZOTERO_BREF_8aN9ClWhKph7_1">
    <vt:lpwstr>ZOTERO_ITEM CSL_CITATION {"citationID":"Qzn2X3La","properties":{"formattedCitation":"(Sinclair and Chown, 2005)","plainCitation":"(Sinclair and Chown, 2005)","noteIndex":0},"citationItems":[{"id":46,"uris":["http://zotero.org/users/9696131/items/LXZ3NWTQ"</vt:lpwstr>
  </property>
  <property fmtid="{D5CDD505-2E9C-101B-9397-08002B2CF9AE}" pid="93" name="ZOTERO_BREF_8aN9ClWhKph7_2">
    <vt:lpwstr>],"itemData":{"id":46,"type":"article-journal","container-title":"Functional Ecology","DOI":"10.1111/j.1365-2435.2005.00962.x","ISSN":"0269-8463, 1365-2435","issue":"2","journalAbbreviation":"Funct Ecology","language":"en","page":"214-221","source":"DOI.o</vt:lpwstr>
  </property>
  <property fmtid="{D5CDD505-2E9C-101B-9397-08002B2CF9AE}" pid="94" name="ZOTERO_BREF_8aN9ClWhKph7_3">
    <vt:lpwstr>rg (Crossref)","title":"Climatic variability and hemispheric differences in insect cold tolerance: support from southern Africa","title-short":"Climatic variability and hemispheric differences in insect cold tolerance","volume":"19","author":[{"family":"S</vt:lpwstr>
  </property>
  <property fmtid="{D5CDD505-2E9C-101B-9397-08002B2CF9AE}" pid="95" name="ZOTERO_BREF_8aN9ClWhKph7_4">
    <vt:lpwstr>inclair","given":"B. J."},{"family":"Chown","given":"S. L."}],"issued":{"date-parts":[["2005",4]]}}}],"schema":"https://github.com/citation-style-language/schema/raw/master/csl-citation.json"}</vt:lpwstr>
  </property>
  <property fmtid="{D5CDD505-2E9C-101B-9397-08002B2CF9AE}" pid="96" name="ZOTERO_BREF_9fpEYtDTt3n1_1">
    <vt:lpwstr>ZOTERO_ITEM CSL_CITATION {"citationID":"TiUVltcg","properties":{"formattedCitation":"(Ollerton, Winfree and Tarrant, 2011)","plainCitation":"(Ollerton, Winfree and Tarrant, 2011)","noteIndex":0},"citationItems":[{"id":796,"uris":["http://zotero.org/users/</vt:lpwstr>
  </property>
  <property fmtid="{D5CDD505-2E9C-101B-9397-08002B2CF9AE}" pid="97" name="ZOTERO_BREF_9fpEYtDTt3n1_2">
    <vt:lpwstr>9696131/items/BYUZ2YRM"],"itemData":{"id":796,"type":"article-journal","abstract":"It is clear that the majority of flowering plants are pollinated by insects and other animals, with a minority utilising abiotic pollen vectors, mainly wind. However there </vt:lpwstr>
  </property>
  <property fmtid="{D5CDD505-2E9C-101B-9397-08002B2CF9AE}" pid="98" name="ZOTERO_BREF_9fpEYtDTt3n1_3">
    <vt:lpwstr>is no accurate published ca...","container-title":"Oikos","DOI":"10.1111/j.1600-0706.2010.18644.x","ISSN":"1600-0706","issue":"3","language":"en","page":"321-326","publisher":"John Wiley &amp; Sons, Ltd","source":"nsojournals.onlinelibrary.wiley.com","title":</vt:lpwstr>
  </property>
  <property fmtid="{D5CDD505-2E9C-101B-9397-08002B2CF9AE}" pid="99" name="ZOTERO_BREF_9fpEYtDTt3n1_4">
    <vt:lpwstr>"How many flowering plants are pollinated by animals?","volume":"120","author":[{"family":"Ollerton","given":"Jeff"},{"family":"Winfree","given":"Rachael"},{"family":"Tarrant","given":"Sam"}],"issued":{"date-parts":[["2011",3,1]]}}}],"schema":"https://git</vt:lpwstr>
  </property>
  <property fmtid="{D5CDD505-2E9C-101B-9397-08002B2CF9AE}" pid="100" name="ZOTERO_BREF_9fpEYtDTt3n1_5">
    <vt:lpwstr>hub.com/citation-style-language/schema/raw/master/csl-citation.json"}</vt:lpwstr>
  </property>
  <property fmtid="{D5CDD505-2E9C-101B-9397-08002B2CF9AE}" pid="101" name="ZOTERO_BREF_AcOEGKonLp8z_1">
    <vt:lpwstr>ZOTERO_ITEM CSL_CITATION {"citationID":"3LQ3IDcD","properties":{"formattedCitation":"(S\\uc0\\u225{}nchez-Bayo and Wyckhuys, 2019)","plainCitation":"(Sánchez-Bayo and Wyckhuys, 2019)","noteIndex":0},"citationItems":[{"id":63,"uris":["http://zotero.org/use</vt:lpwstr>
  </property>
  <property fmtid="{D5CDD505-2E9C-101B-9397-08002B2CF9AE}" pid="102" name="ZOTERO_BREF_AcOEGKonLp8z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103" name="ZOTERO_BREF_AcOEGKonLp8z_11">
    <vt:lpwstr>","language":"en","page":"8-27","source":"ScienceDirect","title":"Worldwide decline of the entomofauna: A review of its drivers","title-short":"Worldwide decline of the entomofauna","volume":"232","author":[{"family":"Sánchez-Bayo","given":"Francisco"},{"</vt:lpwstr>
  </property>
  <property fmtid="{D5CDD505-2E9C-101B-9397-08002B2CF9AE}" pid="104" name="ZOTERO_BREF_AcOEGKonLp8z_12">
    <vt:lpwstr>family":"Wyckhuys","given":"Kris A. G."}],"issued":{"date-parts":[["2019",4,1]]}}}],"schema":"https://github.com/citation-style-language/schema/raw/master/csl-citation.json"}</vt:lpwstr>
  </property>
  <property fmtid="{D5CDD505-2E9C-101B-9397-08002B2CF9AE}" pid="105" name="ZOTERO_BREF_AcOEGKonLp8z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106" name="ZOTERO_BREF_AcOEGKonLp8z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107" name="ZOTERO_BREF_AcOEGKonLp8z_4">
    <vt:lpwstr>) appear to be the taxa most affected, whereas four major aquatic taxa (Odonata, Plecoptera, Trichoptera and Ephemeroptera) have already lost a considerable proportion of species. Affected insect groups not only include specialists that occupy particular </vt:lpwstr>
  </property>
  <property fmtid="{D5CDD505-2E9C-101B-9397-08002B2CF9AE}" pid="108" name="ZOTERO_BREF_AcOEGKonLp8z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109" name="ZOTERO_BREF_AcOEGKonLp8z_6">
    <vt:lpwstr>tic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110" name="ZOTERO_BREF_AcOEGKonLp8z_7">
    <vt:lpwstr>: i) habitat loss and conversion to intensive agriculture and urbanisation; ii) pollution, mainly that by synthetic pesticides and fertilisers; iii) biological factors, including pathogens and introduced species; and iv) climate change. The latter factor </vt:lpwstr>
  </property>
  <property fmtid="{D5CDD505-2E9C-101B-9397-08002B2CF9AE}" pid="111" name="ZOTERO_BREF_AcOEGKonLp8z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112" name="ZOTERO_BREF_AcOEGKonLp8z_9">
    <vt:lpwstr>ubstitution with more sustainable, ecologically-based practices, is urgently needed to slow or reverse current trends, allow the recovery of declining insect populations and safeguard the vital ecosystem services they provide. In addition, effective remed</vt:lpwstr>
  </property>
  <property fmtid="{D5CDD505-2E9C-101B-9397-08002B2CF9AE}" pid="113" name="ZOTERO_BREF_BZc6THbnMEYH_1">
    <vt:lpwstr>ZOTERO_ITEM CSL_CITATION {"citationID":"zCgcnls4","properties":{"formattedCitation":"(Altwegg {\\i{}et al.}, 2014)","plainCitation":"(Altwegg et al., 2014)","noteIndex":0},"citationItems":[{"id":20,"uris":["http://zotero.org/users/9696131/items/CPTTTHCE"]</vt:lpwstr>
  </property>
  <property fmtid="{D5CDD505-2E9C-101B-9397-08002B2CF9AE}" pid="114" name="ZOTERO_BREF_BZc6THbnMEYH_2">
    <vt:lpwstr>,"itemData":{"id":20,"type":"chapter","container-title":"Fynbos","ISBN":"978-0-19-967958-4","note":"DOI: 10.1093/acprof:oso/9780199679584.003.0013\nDOI: 10.1093/acprof:oso/9780199679584.003.0013","page":"299-320","publisher":"Oxford University Press","sou</vt:lpwstr>
  </property>
  <property fmtid="{D5CDD505-2E9C-101B-9397-08002B2CF9AE}" pid="115" name="ZOTERO_BREF_BZc6THbnMEYH_3">
    <vt:lpwstr>rce":"DOI.org (Crossref)","title":"Impacts of climate change in the Greater Cape Floristic Region","URL":"https://academic.oup.com/book/6673/chapter/150718447","editor":[{"family":"Allsopp","given":"Nicky"},{"family":"Colville","given":"Jonathan F."},{"fa</vt:lpwstr>
  </property>
  <property fmtid="{D5CDD505-2E9C-101B-9397-08002B2CF9AE}" pid="116" name="ZOTERO_BREF_BZc6THbnMEYH_4">
    <vt:lpwstr>mily":"Verboom","given":"G. Anthony"}],"author":[{"family":"Altwegg","given":"Res"},{"family":"West","given":"Adam"},{"family":"Gillson","given":"Lindsey"},{"family":"Midgley","given":"Guy F."}],"accessed":{"date-parts":[["2025",6,11]]},"issued":{"date-pa</vt:lpwstr>
  </property>
  <property fmtid="{D5CDD505-2E9C-101B-9397-08002B2CF9AE}" pid="117" name="ZOTERO_BREF_BZc6THbnMEYH_5">
    <vt:lpwstr>rts":[["2014",9,18]]}}}],"schema":"https://github.com/citation-style-language/schema/raw/master/csl-citation.json"}</vt:lpwstr>
  </property>
  <property fmtid="{D5CDD505-2E9C-101B-9397-08002B2CF9AE}" pid="118" name="ZOTERO_BREF_CEJxjRmHt4TT_1">
    <vt:lpwstr>ZOTERO_ITEM CSL_CITATION {"citationID":"QrG2rgnx","properties":{"formattedCitation":"(Lister and Garcia, 2018)","plainCitation":"(Lister and Garcia, 2018)","noteIndex":0},"citationItems":[{"id":786,"uris":["http://zotero.org/users/9696131/items/ST2LAZEB"]</vt:lpwstr>
  </property>
  <property fmtid="{D5CDD505-2E9C-101B-9397-08002B2CF9AE}" pid="119" name="ZOTERO_BREF_CEJxjRmHt4TT_10">
    <vt:lpwstr>b.com/citation-style-language/schema/raw/master/csl-citation.json"}</vt:lpwstr>
  </property>
  <property fmtid="{D5CDD505-2E9C-101B-9397-08002B2CF9AE}" pid="120" name="ZOTERO_BREF_CEJxjRmHt4TT_2">
    <vt:lpwstr>,"itemData":{"id":786,"type":"article-journal","abstract":"A number of studies indicate that tropical arthropods should be particularly vulnerable to climate warming. If these predictions are realized, climate warming may have a more profound impact on th</vt:lpwstr>
  </property>
  <property fmtid="{D5CDD505-2E9C-101B-9397-08002B2CF9AE}" pid="121" name="ZOTERO_BREF_CEJxjRmHt4TT_3">
    <vt:lpwstr>e functioning and diversity of tropical forests than currently anticipated. Although arthropods comprise over two-thirds of terrestrial species, information on their abundance and extinction rates in tropical habitats is severely limited. Here we analyze </vt:lpwstr>
  </property>
  <property fmtid="{D5CDD505-2E9C-101B-9397-08002B2CF9AE}" pid="122" name="ZOTERO_BREF_CEJxjRmHt4TT_4">
    <vt:lpwstr>data on arthropod and insectivore abundances taken between 1976 and 2012 at two midelevation habitats in Puerto Rico’s Luquillo rainforest. During this time, mean maximum temperatures have risen by 2.0 °C. Using the same study area and methods employed by</vt:lpwstr>
  </property>
  <property fmtid="{D5CDD505-2E9C-101B-9397-08002B2CF9AE}" pid="123" name="ZOTERO_BREF_CEJxjRmHt4TT_5">
    <vt:lpwstr> Lister in the 1970s, we discovered that the dry weight biomass of arthropods captured in sweep samples had declined 4 to 8 times, and 30 to 60 times in sticky traps. Analysis of long-term data on canopy arthropods and walking sticks taken as part of the </vt:lpwstr>
  </property>
  <property fmtid="{D5CDD505-2E9C-101B-9397-08002B2CF9AE}" pid="124" name="ZOTERO_BREF_CEJxjRmHt4TT_6">
    <vt:lpwstr>Luquillo Long-Term Ecological Research program revealed sustained declines in abundance over two decades, as well as negative regressions of abundance on mean maximum temperatures. We also document parallel decreases in Luquillo’s insectivorous lizards, f</vt:lpwstr>
  </property>
  <property fmtid="{D5CDD505-2E9C-101B-9397-08002B2CF9AE}" pid="125" name="ZOTERO_BREF_CEJxjRmHt4TT_7">
    <vt:lpwstr>rogs, and birds. While El Niño/Southern Oscillation influences the abundance of forest arthropods, climate warming is the major driver of reductions in arthropod abundance, indirectly precipitating a bottom-up trophic cascade and consequent collapse of th</vt:lpwstr>
  </property>
  <property fmtid="{D5CDD505-2E9C-101B-9397-08002B2CF9AE}" pid="126" name="ZOTERO_BREF_CEJxjRmHt4TT_8">
    <vt:lpwstr>e forest food web.","container-title":"Proceedings of the National Academy of Sciences","DOI":"10.1073/pnas.1722477115","issue":"44","page":"E10397-E10406","publisher":"Proceedings of the National Academy of Sciences","source":"pnas.org (Atypon)","title":</vt:lpwstr>
  </property>
  <property fmtid="{D5CDD505-2E9C-101B-9397-08002B2CF9AE}" pid="127" name="ZOTERO_BREF_CEJxjRmHt4TT_9">
    <vt:lpwstr>"Climate-driven declines in arthropod abundance restructure a rainforest food web","volume":"115","author":[{"family":"Lister","given":"Bradford C."},{"family":"Garcia","given":"Andres"}],"issued":{"date-parts":[["2018",10,30]]}}}],"schema":"https://githu</vt:lpwstr>
  </property>
  <property fmtid="{D5CDD505-2E9C-101B-9397-08002B2CF9AE}" pid="128" name="ZOTERO_BREF_CPVi9ZiUvK5C_1">
    <vt:lpwstr>ZOTERO_ITEM CSL_CITATION {"citationID":"yqepykhw","properties":{"formattedCitation":"(Crawford, 1991)","plainCitation":"(Crawford, 1991)","noteIndex":0},"citationItems":[{"id":24,"uris":["http://zotero.org/users/9696131/items/M5NGCLXJ"],"itemData":{"id":2</vt:lpwstr>
  </property>
  <property fmtid="{D5CDD505-2E9C-101B-9397-08002B2CF9AE}" pid="129" name="ZOTERO_BREF_CPVi9ZiUvK5C_2">
    <vt:lpwstr>4,"type":"chapter","collection-title":"Desert ecology series","container-title":"The ecology of desert communities","ISBN":"978-0-8165-1186-0","language":"eng","note":"event-title: International Congress of Ecology","page":"89-112","publisher":"University</vt:lpwstr>
  </property>
  <property fmtid="{D5CDD505-2E9C-101B-9397-08002B2CF9AE}" pid="130" name="ZOTERO_BREF_CPVi9ZiUvK5C_3">
    <vt:lpwstr> of Arizona Press","publisher-place":"Tucson","source":"K10plus ISBN","title":"The Community Ecology of Macroarthropod Detritivores","editor":[{"family":"Polis","given":"Gary A."}],"author":[{"family":"Crawford","given":"Clifford S."}],"issued":{"date-par</vt:lpwstr>
  </property>
  <property fmtid="{D5CDD505-2E9C-101B-9397-08002B2CF9AE}" pid="131" name="ZOTERO_BREF_CPVi9ZiUvK5C_4">
    <vt:lpwstr>ts":[["1991"]]}}}],"schema":"https://github.com/citation-style-language/schema/raw/master/csl-citation.json"}</vt:lpwstr>
  </property>
  <property fmtid="{D5CDD505-2E9C-101B-9397-08002B2CF9AE}" pid="132" name="ZOTERO_BREF_CQ712ZR4HJqz_1">
    <vt:lpwstr>ZOTERO_ITEM CSL_CITATION {"citationID":"8yIXPJkw","properties":{"formattedCitation":"(Sharp {\\i{}et al.}, 2025)","plainCitation":"(Sharp et al., 2025)","noteIndex":0},"citationItems":[{"id":672,"uris":["http://zotero.org/users/9696131/items/5BAWP9CV"],"i</vt:lpwstr>
  </property>
  <property fmtid="{D5CDD505-2E9C-101B-9397-08002B2CF9AE}" pid="133" name="ZOTERO_BREF_CQ712ZR4HJqz_2">
    <vt:lpwstr>temData":{"id":672,"type":"article-journal","container-title":"Nature","DOI":"10.1038/s41586-025-09351-x","ISSN":"0028-0836, 1476-4687","issue":"8082","journalAbbreviation":"Nature","language":"en","page":"946-951","source":"DOI.org (Crossref)","title":"S</vt:lpwstr>
  </property>
  <property fmtid="{D5CDD505-2E9C-101B-9397-08002B2CF9AE}" pid="134" name="ZOTERO_BREF_CQ712ZR4HJqz_3">
    <vt:lpwstr>tronger El Niños reduce tropical forest arthropod diversity and function","volume":"645","author":[{"family":"Sharp","given":"Adam C."},{"family":"Boyle","given":"Michael J. W."},{"family":"Bonebrake","given":"Timothy C."},{"family":"Guo","given":"Yirong"</vt:lpwstr>
  </property>
  <property fmtid="{D5CDD505-2E9C-101B-9397-08002B2CF9AE}" pid="135" name="ZOTERO_BREF_CQ712ZR4HJqz_4">
    <vt:lpwstr>},{"family":"Kitching","given":"Roger L."},{"family":"Stork","given":"Nigel E."},{"family":"Zeng","given":"Xiaoyi"},{"family":"Ashton","given":"Louise A."}],"issued":{"date-parts":[["2025",9,25]]}}}],"schema":"https://github.com/citation-style-language/sc</vt:lpwstr>
  </property>
  <property fmtid="{D5CDD505-2E9C-101B-9397-08002B2CF9AE}" pid="136" name="ZOTERO_BREF_CQ712ZR4HJqz_5">
    <vt:lpwstr>hema/raw/master/csl-citation.json"}</vt:lpwstr>
  </property>
  <property fmtid="{D5CDD505-2E9C-101B-9397-08002B2CF9AE}" pid="137" name="ZOTERO_BREF_Cfj6Hzpp2zVr_1">
    <vt:lpwstr>ZOTERO_ITEM CSL_CITATION {"citationID":"5ZXgjcjQ","properties":{"formattedCitation":"(Gouws, 2007)","plainCitation":"(Gouws, 2007)","noteIndex":0},"citationItems":[{"id":70,"uris":["http://zotero.org/users/9696131/items/R5TEURNE"],"itemData":{"id":70,"typ</vt:lpwstr>
  </property>
  <property fmtid="{D5CDD505-2E9C-101B-9397-08002B2CF9AE}" pid="138" name="ZOTERO_BREF_Cfj6Hzpp2zVr_10">
    <vt:lpwstr> the latter two species to several environmental variables along the \naltitudinal gradient, including mean annual temperature and some vegetation variables \nindicated that the size variation is subject to the combined effects of temperature, resource av</vt:lpwstr>
  </property>
  <property fmtid="{D5CDD505-2E9C-101B-9397-08002B2CF9AE}" pid="139" name="ZOTERO_BREF_Cfj6Hzpp2zVr_11">
    <vt:lpwstr>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140" name="ZOTERO_BREF_Cfj6Hzpp2zVr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141" name="ZOTERO_BREF_Cfj6Hzpp2zVr_13">
    <vt:lpwstr>:[{"family":"Gouws","given":"Emeline Jeanne"}],"accessed":{"date-parts":[["2023",4,5]]},"issued":{"date-parts":[["2007",3]]}}}],"schema":"https://github.com/citation-style-language/schema/raw/master/csl-citation.json"}</vt:lpwstr>
  </property>
  <property fmtid="{D5CDD505-2E9C-101B-9397-08002B2CF9AE}" pid="142" name="ZOTERO_BREF_Cfj6Hzpp2zVr_2">
    <vt:lpwstr>e":"thesis","abstract":"This thesis investigates several aspects of intraspecific variation in the body sizes of \ninsects. More specifically, it concerns how body size is distributed within populations of \na species and how body size within populations </vt:lpwstr>
  </property>
  <property fmtid="{D5CDD505-2E9C-101B-9397-08002B2CF9AE}" pid="143" name="ZOTERO_BREF_Cfj6Hzpp2zVr_3">
    <vt:lpwstr>varies over space and time. The \nmotivation for this study is the relative paucity of information in the literature pertaining \nto how body size varies at the intraspecific level for insects, and what mechanisms might \nunderlie this variation. In parti</vt:lpwstr>
  </property>
  <property fmtid="{D5CDD505-2E9C-101B-9397-08002B2CF9AE}" pid="144" name="ZOTERO_BREF_Cfj6Hzpp2zVr_4">
    <vt:lpwstr>cular, it is shown that although a lognormal frequency \ndistribution in body size is expected at all taxanomic levels, there is great variation in \nthese body size frequency distribution patterns at the intraspecific level for insects. This \nstudy also</vt:lpwstr>
  </property>
  <property fmtid="{D5CDD505-2E9C-101B-9397-08002B2CF9AE}" pid="145" name="ZOTERO_BREF_Cfj6Hzpp2zVr_5">
    <vt:lpwstr> 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146" name="ZOTERO_BREF_Cfj6Hzpp2zVr_6">
    <vt:lpwstr>. \nFurthermore, if a better understanding of these patterns is sought, especially with regard \nto the mechanisms underlying how body size of a population is distributed, factors \naffecting the life history, physiological and ecological responses of ind</vt:lpwstr>
  </property>
  <property fmtid="{D5CDD505-2E9C-101B-9397-08002B2CF9AE}" pid="147" name="ZOTERO_BREF_Cfj6Hzpp2zVr_7">
    <vt:lpwstr>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148" name="ZOTERO_BREF_Cfj6Hzpp2zVr_8">
    <vt:lpwstr>igation of the possible mechanisms \nunderlying clinal patterns in body size. Variation was found in the patterns observed for \nthe beetle species considered in this study. Although one species (Sternocara dentata) did \n' not vary significantly in mean </vt:lpwstr>
  </property>
  <property fmtid="{D5CDD505-2E9C-101B-9397-08002B2CF9AE}" pid="149" name="ZOTERO_BREF_Cfj6Hzpp2zVr_9">
    <vt:lpwstr>size along the altitudinal gradient, Thermophilum \ndecemguttatum and Zophosis gracilicornis both showed a decrease in size with altititude, \ncontrary to what is expected from the temperature-size rule for ectotherms. The responses \nin the body sizes of</vt:lpwstr>
  </property>
  <property fmtid="{D5CDD505-2E9C-101B-9397-08002B2CF9AE}" pid="150" name="ZOTERO_BREF_D5boais0Dg2r_1">
    <vt:lpwstr>ZOTERO_ITEM CSL_CITATION {"citationID":"GdTlvBNz","properties":{"formattedCitation":"(Bhengu and Onyeka, 2024)","plainCitation":"(Bhengu and Onyeka, 2024)","noteIndex":0},"citationItems":[{"id":3,"uris":["http://zotero.org/users/9696131/items/V9V7MLSI"],"</vt:lpwstr>
  </property>
  <property fmtid="{D5CDD505-2E9C-101B-9397-08002B2CF9AE}" pid="151" name="ZOTERO_BREF_D5boais0Dg2r_10">
    <vt:lpwstr>act=5005923","author":[{"family":"Bhengu","given":"Phakamani Humphrey"},{"family":"Onyeka","given":"Nkwonta"}],"accessed":{"date-parts":[["2025",7,3]]},"issued":{"date-parts":[["2024",8,26]]}}}],"schema":"https://github.com/citation-style-language/schema/</vt:lpwstr>
  </property>
  <property fmtid="{D5CDD505-2E9C-101B-9397-08002B2CF9AE}" pid="152" name="ZOTERO_BREF_D5boais0Dg2r_11">
    <vt:lpwstr>raw/master/csl-citation.json"}</vt:lpwstr>
  </property>
  <property fmtid="{D5CDD505-2E9C-101B-9397-08002B2CF9AE}" pid="153" name="ZOTERO_BREF_D5boais0Dg2r_2">
    <vt:lpwstr>itemData":{"id":3,"type":"article","abstract":"Climate change is increasingly recognized as a significant driver of soil property changes, with wide-ranging impacts on ecosystems, agricultural productivity, and global carbon cycles. This comprehensive stu</vt:lpwstr>
  </property>
  <property fmtid="{D5CDD505-2E9C-101B-9397-08002B2CF9AE}" pid="154" name="ZOTERO_BREF_D5boais0Dg2r_3">
    <vt:lpwstr>dy examines the effects of climate change on key soil properties, including soil carbon dynamics, moisture retention, nutrient cycling, erosion, and microbial activity. By synthesizing insights from climatology, soil science, and ecology, the study highli</vt:lpwstr>
  </property>
  <property fmtid="{D5CDD505-2E9C-101B-9397-08002B2CF9AE}" pid="155" name="ZOTERO_BREF_D5boais0Dg2r_4">
    <vt:lpwstr>ghts how rising temperatures, altered precipitation patterns, and extreme weather events exacerbate soil degradation processes. It emphasizes that soil organic matter decomposition, erosion, and nutrient leaching are intensified by changing climate condit</vt:lpwstr>
  </property>
  <property fmtid="{D5CDD505-2E9C-101B-9397-08002B2CF9AE}" pid="156" name="ZOTERO_BREF_D5boais0Dg2r_5">
    <vt:lpwstr>ions, posing risks to food security and ecosystem services. The study explores regional variations in soil responses, particularly focusing on vulnerable regions such as arid and semi-arid zones, mountainous areas, and coastal regions, where the effects a</vt:lpwstr>
  </property>
  <property fmtid="{D5CDD505-2E9C-101B-9397-08002B2CF9AE}" pid="157" name="ZOTERO_BREF_D5boais0Dg2r_6">
    <vt:lpwstr>re most pronounced. The findings underline the critical importance of sustainable soil management practices, such as carbon sequestration, water-efficient irrigation, and erosion control, to enhance soil resilience and mitigate climate-induced degradation</vt:lpwstr>
  </property>
  <property fmtid="{D5CDD505-2E9C-101B-9397-08002B2CF9AE}" pid="158" name="ZOTERO_BREF_D5boais0Dg2r_7">
    <vt:lpwstr>. Recommendations include adopting region-specific soil conservation strategies, improving nutrient management, and promoting ecosystem restoration to ensure long-term sustainability of soils in the context of climate change. This study provides a foundat</vt:lpwstr>
  </property>
  <property fmtid="{D5CDD505-2E9C-101B-9397-08002B2CF9AE}" pid="159" name="ZOTERO_BREF_D5boais0Dg2r_8">
    <vt:lpwstr>ional understanding of soil-climate interactions, offering valuable insights for policymakers, land managers, and researchers aiming to develop adaptive strategies for soil conservation in a changing climate.","genre":"SSRN Scholarly Paper","language":"en</vt:lpwstr>
  </property>
  <property fmtid="{D5CDD505-2E9C-101B-9397-08002B2CF9AE}" pid="160" name="ZOTERO_BREF_D5boais0Dg2r_9">
    <vt:lpwstr>","number":"5005923","publisher":"Social Science Research Network","publisher-place":"Rochester, NY","source":"papers.ssrn.com","title":"Assessing the Impact of Climate Change on Soil Properties. A Comprehensive Study","URL":"https://papers.ssrn.com/abstr</vt:lpwstr>
  </property>
  <property fmtid="{D5CDD505-2E9C-101B-9397-08002B2CF9AE}" pid="161" name="ZOTERO_BREF_DDWxmTzA3xeC_1">
    <vt:lpwstr>ZOTERO_ITEM CSL_CITATION {"citationID":"SuDQcRqC","properties":{"formattedCitation":"(Cheli, Bosco and Flores, 2022)","plainCitation":"(Cheli, Bosco and Flores, 2022)","noteIndex":0},"citationItems":[{"id":26,"uris":["http://zotero.org/users/9696131/items</vt:lpwstr>
  </property>
  <property fmtid="{D5CDD505-2E9C-101B-9397-08002B2CF9AE}" pid="162" name="ZOTERO_BREF_DDWxmTzA3xeC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163" name="ZOTERO_BREF_DDWxmTzA3xeC_11">
    <vt:lpwstr>-short":"The role of &lt;i&gt;Nyctelia circumundata&lt;/i&gt; (Coleoptera","volume":"415","author":[{"family":"Cheli","given":"Germán Horacio"},{"family":"Bosco","given":"Tomas"},{"family":"Flores","given":"Gustavo Ernesto"}],"issued":{"date-parts":[["2022",6,1]]}}}]</vt:lpwstr>
  </property>
  <property fmtid="{D5CDD505-2E9C-101B-9397-08002B2CF9AE}" pid="164" name="ZOTERO_BREF_DDWxmTzA3xeC_12">
    <vt:lpwstr>,"schema":"https://github.com/citation-style-language/schema/raw/master/csl-citation.json"}</vt:lpwstr>
  </property>
  <property fmtid="{D5CDD505-2E9C-101B-9397-08002B2CF9AE}" pid="165" name="ZOTERO_BREF_DDWxmTzA3xeC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166" name="ZOTERO_BREF_DDWxmTzA3xeC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167" name="ZOTERO_BREF_DDWxmTzA3xeC_4">
    <vt:lpwstr>les are responsible for most of the nutrient cycling from accumulated litter in warm and dry seasons in these ecosystems. In this study, the role of Nyctelia circumundata Lesne (Coleoptera: Tenebrionidae) on soil fertility and litter fragmentation during </vt:lpwstr>
  </property>
  <property fmtid="{D5CDD505-2E9C-101B-9397-08002B2CF9AE}" pid="168" name="ZOTERO_BREF_DDWxmTzA3xeC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169" name="ZOTERO_BREF_DDWxmTzA3xeC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170" name="ZOTERO_BREF_DDWxmTzA3xeC_7">
    <vt:lpwstr>ts highlighted that litter fragmentation, consumption, and its subsequent conversion into feces by N. circumundata positively affects soil fertility in northeastern Patagonia. Considering that tenebrionid beetles are a major group of primary consumers in </vt:lpwstr>
  </property>
  <property fmtid="{D5CDD505-2E9C-101B-9397-08002B2CF9AE}" pid="171" name="ZOTERO_BREF_DDWxmTzA3xeC_8">
    <vt:lpwstr>deserts, these beetles play an important role in aboveground food web and a key energy conduit from plants (as litter) to higher trophic levels in this region. Finally, taking into account the ecological relevance of tenebrionid beetles for soil nutrient </vt:lpwstr>
  </property>
  <property fmtid="{D5CDD505-2E9C-101B-9397-08002B2CF9AE}" pid="172" name="ZOTERO_BREF_DDWxmTzA3xeC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173" name="ZOTERO_BREF_DX8mEdOa6wUz_1">
    <vt:lpwstr>ZOTERO_ITEM CSL_CITATION {"citationID":"5Xw6LFZm","properties":{"formattedCitation":"(Brandmayr, 2016)","plainCitation":"(Brandmayr, 2016)","noteIndex":0},"citationItems":[{"id":12,"uris":["http://zotero.org/users/9696131/items/7LV55NX7"],"itemData":{"id"</vt:lpwstr>
  </property>
  <property fmtid="{D5CDD505-2E9C-101B-9397-08002B2CF9AE}" pid="174" name="ZOTERO_BREF_DX8mEdOa6wUz_2">
    <vt:lpwstr>:12,"type":"article-journal","container-title":"Periodicum Biologorum","DOI":"10.18054/pb.2016.118.3.4062","ISSN":"00315362","issue":"3","journalAbbreviation":"Period Biol","page":"147-162","source":"DOI.org (Crossref)","title":"Climate change and its imp</vt:lpwstr>
  </property>
  <property fmtid="{D5CDD505-2E9C-101B-9397-08002B2CF9AE}" pid="175" name="ZOTERO_BREF_DX8mEdOa6wUz_3">
    <vt:lpwstr>act on epigean and hypogean carabid beetles","volume":"118","author":[{"family":"Brandmayr","given":"Pietro"}],"issued":{"date-parts":[["2016",9,30]]}}}],"schema":"https://github.com/citation-style-language/schema/raw/master/csl-citation.json"}</vt:lpwstr>
  </property>
  <property fmtid="{D5CDD505-2E9C-101B-9397-08002B2CF9AE}" pid="176" name="ZOTERO_BREF_F21EiZho9zfw_1">
    <vt:lpwstr>ZOTERO_ITEM CSL_CITATION {"citationID":"3qaBRiEl","properties":{"formattedCitation":"(Chambers {\\i{}et al.}, 2017)","plainCitation":"(Chambers et al., 2017)","noteIndex":0},"citationItems":[{"id":44,"uris":["http://zotero.org/users/9696131/items/WN9YVYIW</vt:lpwstr>
  </property>
  <property fmtid="{D5CDD505-2E9C-101B-9397-08002B2CF9AE}" pid="177" name="ZOTERO_BREF_F21EiZho9zfw_2">
    <vt:lpwstr>"],"itemData":{"id":44,"type":"article-journal","abstract":"Long-term datasets needed to detect the impacts of global change on southern biodiversity are still scarce and often incomplete, challenging adaptation planning and conservation management. Biolo</vt:lpwstr>
  </property>
  <property fmtid="{D5CDD505-2E9C-101B-9397-08002B2CF9AE}" pid="178" name="ZOTERO_BREF_F21EiZho9zfw_3">
    <vt:lpwstr>gical data are probably most limited in arid countries and from the oceans, where natural environmental variability (‘noise’) means that long time series are required to detect the ‘signal’ of directional change. Significant national and international inv</vt:lpwstr>
  </property>
  <property fmtid="{D5CDD505-2E9C-101B-9397-08002B2CF9AE}" pid="179" name="ZOTERO_BREF_F21EiZho9zfw_4">
    <vt:lpwstr>estment and collaboration are needed for most southern nations to reliably track biodiversity trends and improve conservation adaptation to rapid climate change. Emerging early warning systems for biodiversity, incorporating regional environmental change </vt:lpwstr>
  </property>
  <property fmtid="{D5CDD505-2E9C-101B-9397-08002B2CF9AE}" pid="180" name="ZOTERO_BREF_F21EiZho9zfw_5">
    <vt:lpwstr>drivers, citizen science and regional partnerships, can all help to compensate for existing information gaps and contribute to adaptation planning.","container-title":"Austral Ecology","DOI":"10.1111/aec.12391","ISSN":"1442-9993","issue":"1","language":"e</vt:lpwstr>
  </property>
  <property fmtid="{D5CDD505-2E9C-101B-9397-08002B2CF9AE}" pid="181" name="ZOTERO_BREF_F21EiZho9zfw_6">
    <vt:lpwstr>n","license":"© 2016 Ecological Society of Australia","note":"_eprint: https://onlinelibrary.wiley.com/doi/pdf/10.1111/aec.12391","page":"20-30","source":"Wiley Online Library","title":"Southern Hemisphere biodiversity and global change: Data gaps and str</vt:lpwstr>
  </property>
  <property fmtid="{D5CDD505-2E9C-101B-9397-08002B2CF9AE}" pid="182" name="ZOTERO_BREF_F21EiZho9zfw_7">
    <vt:lpwstr>ategies","title-short":"Southern Hemisphere biodiversity and global change","volume":"42","author":[{"family":"Chambers","given":"Lynda E."},{"family":"Barnard","given":"Phoebe"},{"family":"Poloczanska","given":"Elvira S."},{"family":"Hobday","given":"Ali</vt:lpwstr>
  </property>
  <property fmtid="{D5CDD505-2E9C-101B-9397-08002B2CF9AE}" pid="183" name="ZOTERO_BREF_F21EiZho9zfw_8">
    <vt:lpwstr>stair J."},{"family":"Keatley","given":"Marie R."},{"family":"Allsopp","given":"Nicky"},{"family":"Underhill","given":"Les G."}],"issued":{"date-parts":[["2017"]]}}}],"schema":"https://github.com/citation-style-language/schema/raw/master/csl-citation.json</vt:lpwstr>
  </property>
  <property fmtid="{D5CDD505-2E9C-101B-9397-08002B2CF9AE}" pid="184" name="ZOTERO_BREF_F21EiZho9zfw_9">
    <vt:lpwstr>"}</vt:lpwstr>
  </property>
  <property fmtid="{D5CDD505-2E9C-101B-9397-08002B2CF9AE}" pid="185" name="ZOTERO_BREF_F5o1xOtQrgOz_1">
    <vt:lpwstr>ZOTERO_ITEM CSL_CITATION {"citationID":"wYoKWwfl","properties":{"formattedCitation":"(Hodkinson, 2005)","plainCitation":"(Hodkinson, 2005)","noteIndex":0},"citationItems":[{"id":35,"uris":["http://zotero.org/users/9696131/items/KU3XKWZC"],"itemData":{"id"</vt:lpwstr>
  </property>
  <property fmtid="{D5CDD505-2E9C-101B-9397-08002B2CF9AE}" pid="186" name="ZOTERO_BREF_F5o1xOtQrgOz_10">
    <vt:lpwstr>ng elevation gradients: species and community responses to altitude","title-short":"Terrestrial insects along elevation gradients","volume":"80","author":[{"family":"Hodkinson","given":"Ian D."}],"issued":{"date-parts":[["2005",8]]}}}],"schema":"https://g</vt:lpwstr>
  </property>
  <property fmtid="{D5CDD505-2E9C-101B-9397-08002B2CF9AE}" pid="187" name="ZOTERO_BREF_F5o1xOtQrgOz_11">
    <vt:lpwstr>ithub.com/citation-style-language/schema/raw/master/csl-citation.json"}</vt:lpwstr>
  </property>
  <property fmtid="{D5CDD505-2E9C-101B-9397-08002B2CF9AE}" pid="188" name="ZOTERO_BREF_F5o1xOtQrgOz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189" name="ZOTERO_BREF_F5o1xOtQrgOz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190" name="ZOTERO_BREF_F5o1xOtQrgOz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191" name="ZOTERO_BREF_F5o1xOtQrgOz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192" name="ZOTERO_BREF_F5o1xOtQrgOz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193" name="ZOTERO_BREF_F5o1xOtQrgOz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194" name="ZOTERO_BREF_F5o1xOtQrgOz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195" name="ZOTERO_BREF_F5o1xOtQrgOz_9">
    <vt:lpwstr>","container-title":"Biological Reviews","DOI":"10.1017/S1464793105006767","ISSN":"1464-7931, 1469-185X","issue":"3","journalAbbreviation":"Biological Reviews","language":"en","page":"489-513","source":"DOI.org (Crossref)","title":"Terrestrial insects alo</vt:lpwstr>
  </property>
  <property fmtid="{D5CDD505-2E9C-101B-9397-08002B2CF9AE}" pid="196" name="ZOTERO_BREF_Fgm19Lz5w9y0_1">
    <vt:lpwstr>ZOTERO_ITEM CSL_CITATION {"citationID":"veCXjeCx","properties":{"formattedCitation":"(Steenhuisen and Johnson, 2012)","plainCitation":"(Steenhuisen and Johnson, 2012)","noteIndex":0},"citationItems":[{"id":781,"uris":["http://zotero.org/users/9696131/item</vt:lpwstr>
  </property>
  <property fmtid="{D5CDD505-2E9C-101B-9397-08002B2CF9AE}" pid="197" name="ZOTERO_BREF_Fgm19Lz5w9y0_2">
    <vt:lpwstr>s/VQKR8TSW"],"itemData":{"id":781,"type":"article-journal","container-title":"Plant Systematics and Evolution","DOI":"10.1007/s00606-012-0589-5","ISSN":"0378-2697, 1615-6110","issue":"5","journalAbbreviation":"Plant Syst Evol","language":"en","license":"h</vt:lpwstr>
  </property>
  <property fmtid="{D5CDD505-2E9C-101B-9397-08002B2CF9AE}" pid="198" name="ZOTERO_BREF_Fgm19Lz5w9y0_3">
    <vt:lpwstr>ttp://www.springer.com/tdm","page":"857-869","source":"DOI.org (Crossref)","title":"Evidence for beetle pollination in the African grassland sugarbushes (Protea: Proteaceae)","title-short":"Evidence for beetle pollination in the African grassland sugarbus</vt:lpwstr>
  </property>
  <property fmtid="{D5CDD505-2E9C-101B-9397-08002B2CF9AE}" pid="199" name="ZOTERO_BREF_Fgm19Lz5w9y0_4">
    <vt:lpwstr>hes (Protea","volume":"298","author":[{"family":"Steenhuisen","given":"Sandy-Lynn"},{"family":"Johnson","given":"Steven D."}],"issued":{"date-parts":[["2012",5]]}}}],"schema":"https://github.com/citation-style-language/schema/raw/master/csl-citation.json"</vt:lpwstr>
  </property>
  <property fmtid="{D5CDD505-2E9C-101B-9397-08002B2CF9AE}" pid="200" name="ZOTERO_BREF_Fgm19Lz5w9y0_5">
    <vt:lpwstr>}</vt:lpwstr>
  </property>
  <property fmtid="{D5CDD505-2E9C-101B-9397-08002B2CF9AE}" pid="201" name="ZOTERO_BREF_GMQG2k4Gxa01_1">
    <vt:lpwstr>ZOTERO_ITEM CSL_CITATION {"citationID":"K1ARsoy6","properties":{"formattedCitation":"(van Kleunen {\\i{}et al.}, 2007)","plainCitation":"(van Kleunen et al., 2007)","noteIndex":0},"citationItems":[{"id":6,"uris":["http://zotero.org/users/9696131/items/9HL</vt:lpwstr>
  </property>
  <property fmtid="{D5CDD505-2E9C-101B-9397-08002B2CF9AE}" pid="202" name="ZOTERO_BREF_GMQG2k4Gxa01_2">
    <vt:lpwstr>UARPU"],"itemData":{"id":6,"type":"article-journal","container-title":"Annals of Botany","DOI":"10.1093/aob/mcm256","ISSN":"0305-7364, 1095-8290","issue":"7","journalAbbreviation":"Annals of Botany","language":"en","page":"1483-1489","source":"DOI.org (Cr</vt:lpwstr>
  </property>
  <property fmtid="{D5CDD505-2E9C-101B-9397-08002B2CF9AE}" pid="203" name="ZOTERO_BREF_GMQG2k4Gxa01_3">
    <vt:lpwstr>ossref)","title":"The Role of Beetle Marks and Flower Colour on Visitation by Monkey Beetles (Hopliini) in the Greater Cape Floral Region, South Africa","volume":"100","author":[{"family":"Kleunen","given":"M.","non-dropping-particle":"van"},{"family":"Na</vt:lpwstr>
  </property>
  <property fmtid="{D5CDD505-2E9C-101B-9397-08002B2CF9AE}" pid="204" name="ZOTERO_BREF_GMQG2k4Gxa01_4">
    <vt:lpwstr>nni","given":"I."},{"family":"Donaldson","given":"J. S."},{"family":"Manning","given":"J. C."}],"issued":{"date-parts":[["2007",9,19]]}}}],"schema":"https://github.com/citation-style-language/schema/raw/master/csl-citation.json"}</vt:lpwstr>
  </property>
  <property fmtid="{D5CDD505-2E9C-101B-9397-08002B2CF9AE}" pid="205" name="ZOTERO_BREF_IdD9kO4hDD6W_1">
    <vt:lpwstr/>
  </property>
  <property fmtid="{D5CDD505-2E9C-101B-9397-08002B2CF9AE}" pid="206" name="ZOTERO_BREF_Iz95eS5zBZSL_1">
    <vt:lpwstr>ZOTERO_ITEM CSL_CITATION {"citationID":"s3vcKKuU","properties":{"formattedCitation":"(WWF, 2016)","plainCitation":"(WWF, 2016)","noteIndex":0},"citationItems":[{"id":783,"uris":["http://zotero.org/users/9696131/items/QUTJ3QQ8"],"itemData":{"id":783,"type"</vt:lpwstr>
  </property>
  <property fmtid="{D5CDD505-2E9C-101B-9397-08002B2CF9AE}" pid="207" name="ZOTERO_BREF_Iz95eS5zBZSL_2">
    <vt:lpwstr>:"report","publisher-place":"WWF International, Gland, Switzerland.","title":"Living Planet Report 2016. Risk and resilience in a new era.","author":[{"family":"WWF","given":""}],"issued":{"date-parts":[["2016"]]}}}],"schema":"https://github.com/citation-</vt:lpwstr>
  </property>
  <property fmtid="{D5CDD505-2E9C-101B-9397-08002B2CF9AE}" pid="208" name="ZOTERO_BREF_Iz95eS5zBZSL_3">
    <vt:lpwstr>style-language/schema/raw/master/csl-citation.json"}</vt:lpwstr>
  </property>
  <property fmtid="{D5CDD505-2E9C-101B-9397-08002B2CF9AE}" pid="209" name="ZOTERO_BREF_J7dfktIR9IZx_1">
    <vt:lpwstr>ZOTERO_ITEM CSL_CITATION {"citationID":"aPLVY4EP","properties":{"formattedCitation":"(Thakur {\\i{}et al.}, 2018)","plainCitation":"(Thakur et al., 2018)","noteIndex":0},"citationItems":[{"id":54,"uris":["http://zotero.org/users/9696131/items/9VDZWAQZ"],"</vt:lpwstr>
  </property>
  <property fmtid="{D5CDD505-2E9C-101B-9397-08002B2CF9AE}" pid="210" name="ZOTERO_BREF_J7dfktIR9IZx_10">
    <vt:lpwstr>ps://github.com/citation-style-language/schema/raw/master/csl-citation.json"}</vt:lpwstr>
  </property>
  <property fmtid="{D5CDD505-2E9C-101B-9397-08002B2CF9AE}" pid="211" name="ZOTERO_BREF_J7dfktIR9IZx_2">
    <vt:lpwstr>itemData":{"id":54,"type":"article-journal","abstract":"Anthropogenic warming is projected to trigger positive feedbacks to climate by enhancing carbon losses from the soil1. While such losses are, in part, due to increased decomposition of organic matter</vt:lpwstr>
  </property>
  <property fmtid="{D5CDD505-2E9C-101B-9397-08002B2CF9AE}" pid="212" name="ZOTERO_BREF_J7dfktIR9IZx_3">
    <vt:lpwstr> by invertebrate detritivores, it is unknown how detritivore feeding activity will change with warming2, especially under drought conditions. Here, using four-year manipulation experiments in two North American boreal forests, we investigate how temperatu</vt:lpwstr>
  </property>
  <property fmtid="{D5CDD505-2E9C-101B-9397-08002B2CF9AE}" pid="213" name="ZOTERO_BREF_J7dfktIR9IZx_4">
    <vt:lpwstr>re (ambient, ambient + 1.7 °C and ambient + 3.4 °C) and rainfall (ambient and –40% of the summer precipitation) perturbations influence detritivore feeding activity. In contrast to general expectations1,3, warming had negligible net effects on detritivore</vt:lpwstr>
  </property>
  <property fmtid="{D5CDD505-2E9C-101B-9397-08002B2CF9AE}" pid="214" name="ZOTERO_BREF_J7dfktIR9IZx_5">
    <vt:lpwstr> feeding activity at ambient precipitation. However, when combined with precipitation reductions, warming decreased feeding activity by ~14%. Across all plots and dates, detritivore feeding activity was positively associated with bulk soil microbial respi</vt:lpwstr>
  </property>
  <property fmtid="{D5CDD505-2E9C-101B-9397-08002B2CF9AE}" pid="215" name="ZOTERO_BREF_J7dfktIR9IZx_6">
    <vt:lpwstr>ration. These results suggest slower rates of decomposition of soil organic matter and thus reduced positive feedbacks to climate under anthropogenic climate change.","container-title":"Nature Climate Change","DOI":"10.1038/s41558-017-0032-6","ISSN":"1758</vt:lpwstr>
  </property>
  <property fmtid="{D5CDD505-2E9C-101B-9397-08002B2CF9AE}" pid="216" name="ZOTERO_BREF_J7dfktIR9IZx_7">
    <vt:lpwstr>-6798","issue":"1","journalAbbreviation":"Nature Clim Change","language":"en","license":"2017 © The Author (s) 2017, under exclusive licence to Macmillan Publishers Limited, part of Springer Nature","note":"number: 1\npublisher: Nature Publishing Group","</vt:lpwstr>
  </property>
  <property fmtid="{D5CDD505-2E9C-101B-9397-08002B2CF9AE}" pid="217" name="ZOTERO_BREF_J7dfktIR9IZx_8">
    <vt:lpwstr>page":"75-78","source":"www.nature.com","title":"Reduced feeding activity of soil detritivores under warmer and drier conditions","volume":"8","author":[{"family":"Thakur","given":"Madhav P."},{"family":"Reich","given":"Peter B."},{"family":"Hobbie","give</vt:lpwstr>
  </property>
  <property fmtid="{D5CDD505-2E9C-101B-9397-08002B2CF9AE}" pid="218" name="ZOTERO_BREF_J7dfktIR9IZx_9">
    <vt:lpwstr>n":"Sarah E."},{"family":"Stefanski","given":"Artur"},{"family":"Rich","given":"Roy"},{"family":"Rice","given":"Karen E."},{"family":"Eddy","given":"William C."},{"family":"Eisenhauer","given":"Nico"}],"issued":{"date-parts":[["2018",1]]}}}],"schema":"htt</vt:lpwstr>
  </property>
  <property fmtid="{D5CDD505-2E9C-101B-9397-08002B2CF9AE}" pid="219" name="ZOTERO_BREF_K5kxgL8vEd6w_1">
    <vt:lpwstr>ZOTERO_ITEM CSL_CITATION {"citationID":"tzBSxQOu","properties":{"formattedCitation":"(CBD/COP/15/17, 2023)","plainCitation":"(CBD/COP/15/17, 2023)","noteIndex":0},"citationItems":[{"id":773,"uris":["http://zotero.org/users/9696131/items/7C6R8JFV"],"itemDa</vt:lpwstr>
  </property>
  <property fmtid="{D5CDD505-2E9C-101B-9397-08002B2CF9AE}" pid="220" name="ZOTERO_BREF_K5kxgL8vEd6w_2">
    <vt:lpwstr>ta":{"id":773,"type":"article-journal","page":"292 p. :","publisher":"UN,","publisher-place":"Nairobi :. 2023-10-20","title":"Report of the Conference of the Parties to the Convention on Biological Diversity on the 2nd part of its 15th meeting, Part II an</vt:lpwstr>
  </property>
  <property fmtid="{D5CDD505-2E9C-101B-9397-08002B2CF9AE}" pid="221" name="ZOTERO_BREF_K5kxgL8vEd6w_3">
    <vt:lpwstr>d resumed part II, Montreal, Canada, 7-19 December 2022, Nairobi, 19 and 20 October 2023","title-short":"Kunming-Montreal","author":[{"family":"CBD/COP/15/17","given":""}],"issued":{"date-parts":[["2023",10]]}}}],"schema":"https://github.com/citation-styl</vt:lpwstr>
  </property>
  <property fmtid="{D5CDD505-2E9C-101B-9397-08002B2CF9AE}" pid="222" name="ZOTERO_BREF_K5kxgL8vEd6w_4">
    <vt:lpwstr>e-language/schema/raw/master/csl-citation.json"}</vt:lpwstr>
  </property>
  <property fmtid="{D5CDD505-2E9C-101B-9397-08002B2CF9AE}" pid="223" name="ZOTERO_BREF_KfO3VgMB0Xda_1">
    <vt:lpwstr>ZOTERO_ITEM CSL_CITATION {"citationID":"PnJXKFC4","properties":{"formattedCitation":"(Midgley {\\i{}et al.}, 2003)","plainCitation":"(Midgley et al., 2003)","noteIndex":0},"citationItems":[{"id":61,"uris":["http://zotero.org/users/9696131/items/H4WTI4HD"]</vt:lpwstr>
  </property>
  <property fmtid="{D5CDD505-2E9C-101B-9397-08002B2CF9AE}" pid="224" name="ZOTERO_BREF_KfO3VgMB0Xda_10">
    <vt:lpwstr>pe Floristic Region","volume":"112","author":[{"family":"Midgley","given":"G. F."},{"family":"Hannah","given":"L."},{"family":"Millar","given":"D."},{"family":"Thuiller","given":"W."},{"family":"Booth","given":"A."}],"issued":{"date-parts":[["2003",7,1]]}</vt:lpwstr>
  </property>
  <property fmtid="{D5CDD505-2E9C-101B-9397-08002B2CF9AE}" pid="225" name="ZOTERO_BREF_KfO3VgMB0Xda_11">
    <vt:lpwstr>}}],"schema":"https://github.com/citation-style-language/schema/raw/master/csl-citation.json"}</vt:lpwstr>
  </property>
  <property fmtid="{D5CDD505-2E9C-101B-9397-08002B2CF9AE}" pid="226" name="ZOTERO_BREF_KfO3VgMB0Xda_2">
    <vt:lpwstr>,"itemData":{"id":61,"type":"article-journal","abstract":"We assess the potential impact of climate change on plant diversity in the Cape Floristic Region (CFR) and its interaction with land transformation that has already occurred in the region. Predicti</vt:lpwstr>
  </property>
  <property fmtid="{D5CDD505-2E9C-101B-9397-08002B2CF9AE}" pid="227" name="ZOTERO_BREF_KfO3VgMB0Xda_3">
    <vt:lpwstr>ons were made both at the scale of the Fynbos Biome (the dominant vegetation assemblage in the CFR) and for selected Proteaceae species. Bioclimatic modelling identified parts of the biome at particular risk from climate change. Species-level modelling (G</vt:lpwstr>
  </property>
  <property fmtid="{D5CDD505-2E9C-101B-9397-08002B2CF9AE}" pid="228" name="ZOTERO_BREF_KfO3VgMB0Xda_4">
    <vt:lpwstr>eneralised Additive Modelling) was done for 28 Proteaceae species selected from areas at high risk of biome loss, revealing individualistic range changes in a pattern broadly consistent with biome modelling results. Most species experienced potential rang</vt:lpwstr>
  </property>
  <property fmtid="{D5CDD505-2E9C-101B-9397-08002B2CF9AE}" pid="229" name="ZOTERO_BREF_KfO3VgMB0Xda_5">
    <vt:lpwstr>e contractions (17 of 28), of which five showed range elimination. Several species (11 of 28) showed potential range expansions. For species showing range contractions, current land transformation had less impact on future potential ranges than did climat</vt:lpwstr>
  </property>
  <property fmtid="{D5CDD505-2E9C-101B-9397-08002B2CF9AE}" pid="230" name="ZOTERO_BREF_KfO3VgMB0Xda_6">
    <vt:lpwstr>e change, because many species ranges shifted to higher altitudes where land transformation is currently less prevalent. Fewer than half of the high-risk species showed overlap between current and future potential range, showing that propagule transport, </vt:lpwstr>
  </property>
  <property fmtid="{D5CDD505-2E9C-101B-9397-08002B2CF9AE}" pid="231" name="ZOTERO_BREF_KfO3VgMB0Xda_7">
    <vt:lpwstr>establishment of species in novel ranges and conservation of landscape linkages will be critical for maintenance of biodiversity. Methods described here provide useful forecasts of potential climate change impacts that could guide conservation responses, </vt:lpwstr>
  </property>
  <property fmtid="{D5CDD505-2E9C-101B-9397-08002B2CF9AE}" pid="232" name="ZOTERO_BREF_KfO3VgMB0Xda_8">
    <vt:lpwstr>but results need cautious interpretation in the light of the many assumptions underlying the techniques used.","collection-title":"Conservation Planning in the Cape Floristic Region","container-title":"Biological Conservation","DOI":"10.1016/S0006-3207(02</vt:lpwstr>
  </property>
  <property fmtid="{D5CDD505-2E9C-101B-9397-08002B2CF9AE}" pid="233" name="ZOTERO_BREF_KfO3VgMB0Xda_9">
    <vt:lpwstr>)00414-7","ISSN":"0006-3207","issue":"1","journalAbbreviation":"Biological Conservation","language":"en","page":"87-97","source":"ScienceDirect","title":"Developing regional and species-level assessments of climate change impacts on biodiversity in the Ca</vt:lpwstr>
  </property>
  <property fmtid="{D5CDD505-2E9C-101B-9397-08002B2CF9AE}" pid="234" name="ZOTERO_BREF_NzXrUdmOUfAl_1">
    <vt:lpwstr>ZOTERO_ITEM CSL_CITATION {"citationID":"l79S25Yc","properties":{"formattedCitation":"(Midgley {\\i{}et al.}, 2003)","plainCitation":"(Midgley et al., 2003)","noteIndex":0},"citationItems":[{"id":61,"uris":["http://zotero.org/users/9696131/items/H4WTI4HD"]</vt:lpwstr>
  </property>
  <property fmtid="{D5CDD505-2E9C-101B-9397-08002B2CF9AE}" pid="235" name="ZOTERO_BREF_NzXrUdmOUfAl_10">
    <vt:lpwstr>pe Floristic Region","volume":"112","author":[{"family":"Midgley","given":"G. F."},{"family":"Hannah","given":"L."},{"family":"Millar","given":"D."},{"family":"Thuiller","given":"W."},{"family":"Booth","given":"A."}],"issued":{"date-parts":[["2003",7,1]]}</vt:lpwstr>
  </property>
  <property fmtid="{D5CDD505-2E9C-101B-9397-08002B2CF9AE}" pid="236" name="ZOTERO_BREF_NzXrUdmOUfAl_11">
    <vt:lpwstr>}}],"schema":"https://github.com/citation-style-language/schema/raw/master/csl-citation.json"}</vt:lpwstr>
  </property>
  <property fmtid="{D5CDD505-2E9C-101B-9397-08002B2CF9AE}" pid="237" name="ZOTERO_BREF_NzXrUdmOUfAl_2">
    <vt:lpwstr>,"itemData":{"id":61,"type":"article-journal","abstract":"We assess the potential impact of climate change on plant diversity in the Cape Floristic Region (CFR) and its interaction with land transformation that has already occurred in the region. Predicti</vt:lpwstr>
  </property>
  <property fmtid="{D5CDD505-2E9C-101B-9397-08002B2CF9AE}" pid="238" name="ZOTERO_BREF_NzXrUdmOUfAl_3">
    <vt:lpwstr>ons were made both at the scale of the Fynbos Biome (the dominant vegetation assemblage in the CFR) and for selected Proteaceae species. Bioclimatic modelling identified parts of the biome at particular risk from climate change. Species-level modelling (G</vt:lpwstr>
  </property>
  <property fmtid="{D5CDD505-2E9C-101B-9397-08002B2CF9AE}" pid="239" name="ZOTERO_BREF_NzXrUdmOUfAl_4">
    <vt:lpwstr>eneralised Additive Modelling) was done for 28 Proteaceae species selected from areas at high risk of biome loss, revealing individualistic range changes in a pattern broadly consistent with biome modelling results. Most species experienced potential rang</vt:lpwstr>
  </property>
  <property fmtid="{D5CDD505-2E9C-101B-9397-08002B2CF9AE}" pid="240" name="ZOTERO_BREF_NzXrUdmOUfAl_5">
    <vt:lpwstr>e contractions (17 of 28), of which five showed range elimination. Several species (11 of 28) showed potential range expansions. For species showing range contractions, current land transformation had less impact on future potential ranges than did climat</vt:lpwstr>
  </property>
  <property fmtid="{D5CDD505-2E9C-101B-9397-08002B2CF9AE}" pid="241" name="ZOTERO_BREF_NzXrUdmOUfAl_6">
    <vt:lpwstr>e change, because many species ranges shifted to higher altitudes where land transformation is currently less prevalent. Fewer than half of the high-risk species showed overlap between current and future potential range, showing that propagule transport, </vt:lpwstr>
  </property>
  <property fmtid="{D5CDD505-2E9C-101B-9397-08002B2CF9AE}" pid="242" name="ZOTERO_BREF_NzXrUdmOUfAl_7">
    <vt:lpwstr>establishment of species in novel ranges and conservation of landscape linkages will be critical for maintenance of biodiversity. Methods described here provide useful forecasts of potential climate change impacts that could guide conservation responses, </vt:lpwstr>
  </property>
  <property fmtid="{D5CDD505-2E9C-101B-9397-08002B2CF9AE}" pid="243" name="ZOTERO_BREF_NzXrUdmOUfAl_8">
    <vt:lpwstr>but results need cautious interpretation in the light of the many assumptions underlying the techniques used.","collection-title":"Conservation Planning in the Cape Floristic Region","container-title":"Biological Conservation","DOI":"10.1016/S0006-3207(02</vt:lpwstr>
  </property>
  <property fmtid="{D5CDD505-2E9C-101B-9397-08002B2CF9AE}" pid="244" name="ZOTERO_BREF_NzXrUdmOUfAl_9">
    <vt:lpwstr>)00414-7","ISSN":"0006-3207","issue":"1","journalAbbreviation":"Biological Conservation","language":"en","page":"87-97","source":"ScienceDirect","title":"Developing regional and species-level assessments of climate change impacts on biodiversity in the Ca</vt:lpwstr>
  </property>
  <property fmtid="{D5CDD505-2E9C-101B-9397-08002B2CF9AE}" pid="245" name="ZOTERO_BREF_Q2YaJGQOFzPw_1">
    <vt:lpwstr>ZOTERO_ITEM CSL_CITATION {"citationID":"p7n1FTRK","properties":{"formattedCitation":"(Midgley {\\i{}et al.}, 2002)","plainCitation":"(Midgley et al., 2002)","noteIndex":0},"citationItems":[{"id":820,"uris":["http://zotero.org/users/9696131/items/JUDPMKPZ"</vt:lpwstr>
  </property>
  <property fmtid="{D5CDD505-2E9C-101B-9397-08002B2CF9AE}" pid="246" name="ZOTERO_BREF_Q2YaJGQOFzPw_10">
    <vt:lpwstr>to individual species ranges could be sufficient to detect climate change impacts within ten years.\n            \n            \n              Main conclusions \n              The biome‐level approach appears to underestimate the risk of species diversity</vt:lpwstr>
  </property>
  <property fmtid="{D5CDD505-2E9C-101B-9397-08002B2CF9AE}" pid="247" name="ZOTERO_BREF_Q2YaJGQOFzPw_11">
    <vt:lpwstr> loss from climate change impacts in the Fynbos Biome because many narrow range endemics suffer range dislocation throughout the biome, and not only in areas identified as biome contractions. We suggest that targeted vulnerable species could be monitored </vt:lpwstr>
  </property>
  <property fmtid="{D5CDD505-2E9C-101B-9397-08002B2CF9AE}" pid="248" name="ZOTERO_BREF_Q2YaJGQOFzPw_12">
    <vt:lpwstr>both for early warning signs of climate change and as empirical tests of predictions.","container-title":"Global Ecology and Biogeography","DOI":"10.1046/j.1466-822X.2002.00307.x","ISSN":"1466-822X, 1466-8238","issue":"6","journalAbbreviation":"Global Eco</vt:lpwstr>
  </property>
  <property fmtid="{D5CDD505-2E9C-101B-9397-08002B2CF9AE}" pid="249" name="ZOTERO_BREF_Q2YaJGQOFzPw_13">
    <vt:lpwstr>logy and Biogeography","language":"en","license":"http://onlinelibrary.wiley.com/termsAndConditions#vor","page":"445-451","source":"DOI.org (Crossref)","title":"Assessing the vulnerability of species richness to anthropogenic climate change in a biodivers</vt:lpwstr>
  </property>
  <property fmtid="{D5CDD505-2E9C-101B-9397-08002B2CF9AE}" pid="250" name="ZOTERO_BREF_Q2YaJGQOFzPw_14">
    <vt:lpwstr>ity hotspot","volume":"11","author":[{"family":"Midgley","given":"G.F."},{"family":"Hannah","given":"L."},{"family":"Millar","given":"D."},{"family":"Rutherford","given":"M.C."},{"family":"Powrie","given":"L.W."}],"issued":{"date-parts":[["2002",11]]}}}],</vt:lpwstr>
  </property>
  <property fmtid="{D5CDD505-2E9C-101B-9397-08002B2CF9AE}" pid="251" name="ZOTERO_BREF_Q2YaJGQOFzPw_15">
    <vt:lpwstr>"schema":"https://github.com/citation-style-language/schema/raw/master/csl-citation.json"}</vt:lpwstr>
  </property>
  <property fmtid="{D5CDD505-2E9C-101B-9397-08002B2CF9AE}" pid="252" name="ZOTERO_BREF_Q2YaJGQOFzPw_2">
    <vt:lpwstr>],"itemData":{"id":820,"type":"article-journal","abstract":"ABSTRACT\n            \n              Aim \n              To compare theoretical approaches towards estimating risks of plant species loss to anthropogenic climate change impacts in a biodiversit</vt:lpwstr>
  </property>
  <property fmtid="{D5CDD505-2E9C-101B-9397-08002B2CF9AE}" pid="253" name="ZOTERO_BREF_Q2YaJGQOFzPw_3">
    <vt:lpwstr>y hotspot, and to develop a practical method to detect signs of climate change impacts on natural populations.\n            \n            \n              Location \n              The Fynbos biome of South Africa, within the Cape Floristic Kingdom.\n      </vt:lpwstr>
  </property>
  <property fmtid="{D5CDD505-2E9C-101B-9397-08002B2CF9AE}" pid="254" name="ZOTERO_BREF_Q2YaJGQOFzPw_4">
    <vt:lpwstr>      \n            \n              Methods \n              Bioclimatic modelling was used to identify environmental limits for vegetation at both biome and species scale. For the biome as a whole, and for 330 species of the endemic family Proteaceae, tol</vt:lpwstr>
  </property>
  <property fmtid="{D5CDD505-2E9C-101B-9397-08002B2CF9AE}" pid="255" name="ZOTERO_BREF_Q2YaJGQOFzPw_5">
    <vt:lpwstr>erance limits were determined for five temperature and water availability‐related parameters assumed critical for plant survival. Climate scenarios for 2050 generated by the general circulation models HadCM2 and CSM were interpolated for the region. Geogr</vt:lpwstr>
  </property>
  <property fmtid="{D5CDD505-2E9C-101B-9397-08002B2CF9AE}" pid="256" name="ZOTERO_BREF_Q2YaJGQOFzPw_6">
    <vt:lpwstr>aphic Information Systems‐based methods were used to map current and future modelled ranges of the biome and 330 selected species. In the biome‐based approach, predictions of biome areal loss were overlayed with species richness data for the family Protea</vt:lpwstr>
  </property>
  <property fmtid="{D5CDD505-2E9C-101B-9397-08002B2CF9AE}" pid="257" name="ZOTERO_BREF_Q2YaJGQOFzPw_7">
    <vt:lpwstr>ceae to estimate extinction risk. In the species‐based approach, predictions of range dislocation (no overlap between current range and future projected range) were used as an indicator of extinction risk. A method of identifying local populations imminen</vt:lpwstr>
  </property>
  <property fmtid="{D5CDD505-2E9C-101B-9397-08002B2CF9AE}" pid="258" name="ZOTERO_BREF_Q2YaJGQOFzPw_8">
    <vt:lpwstr>tly threatened by climate change‐induced mortality is also described.\n            \n            \n              Results \n              A loss of Fynbos biome area of between 51% and 65% is projected by 2050 (depending on the climate scenario used), and </vt:lpwstr>
  </property>
  <property fmtid="{D5CDD505-2E9C-101B-9397-08002B2CF9AE}" pid="259" name="ZOTERO_BREF_Q2YaJGQOFzPw_9">
    <vt:lpwstr>roughly 10% of the endemic Proteaceae have ranges restricted to the area lost. Species range projections suggest that a third could suffer complete range dislocation by 2050, and only 5% could retain more than two thirds of their range. Projected changes </vt:lpwstr>
  </property>
  <property fmtid="{D5CDD505-2E9C-101B-9397-08002B2CF9AE}" pid="260" name="ZOTERO_BREF_QD8s137tpRxw_1">
    <vt:lpwstr>ZOTERO_ITEM CSL_CITATION {"citationID":"zZ8aCiNX","properties":{"formattedCitation":"(Goulson, 2019)","plainCitation":"(Goulson, 2019)","noteIndex":0},"citationItems":[{"id":788,"uris":["http://zotero.org/users/9696131/items/3SPLIVFS"],"itemData":{"id":78</vt:lpwstr>
  </property>
  <property fmtid="{D5CDD505-2E9C-101B-9397-08002B2CF9AE}" pid="261" name="ZOTERO_BREF_QD8s137tpRxw_10">
    <vt:lpwstr>ps://github.com/citation-style-language/schema/raw/master/csl-citation.json"}</vt:lpwstr>
  </property>
  <property fmtid="{D5CDD505-2E9C-101B-9397-08002B2CF9AE}" pid="262" name="ZOTERO_BREF_QD8s137tpRxw_2">
    <vt:lpwstr>8,"type":"article-journal","abstract":"&lt;h2&gt;Summary&lt;/h2&gt;&lt;p&gt;The majority of conservation efforts and public attention are focused on large, charismatic mammals and birds such as tigers, pandas and penguins, yet the bulk of animal life, whether measured by b</vt:lpwstr>
  </property>
  <property fmtid="{D5CDD505-2E9C-101B-9397-08002B2CF9AE}" pid="263" name="ZOTERO_BREF_QD8s137tpRxw_3">
    <vt:lpwstr>iomass, numerical abundance or numbers of species, consists of invertebrates such as insects. Arguably, these innumerable little creatures are far more important for the functioning of ecosystems than their furry or feathered brethren, but until recently </vt:lpwstr>
  </property>
  <property fmtid="{D5CDD505-2E9C-101B-9397-08002B2CF9AE}" pid="264" name="ZOTERO_BREF_QD8s137tpRxw_4">
    <vt:lpwstr>we had few long-term data on their population trends. Recent studies from Germany and Puerto Rico suggest that insects may be in a state of catastrophic population collapse: the German data describe a 76% decline in biomass over 26 years, while the Puerto</vt:lpwstr>
  </property>
  <property fmtid="{D5CDD505-2E9C-101B-9397-08002B2CF9AE}" pid="265" name="ZOTERO_BREF_QD8s137tpRxw_5">
    <vt:lpwstr> Rican study estimates a decline of between 75% and 98% over 35 years. Corroborative evidence, for example from butterflies in Europe and California (which both show slightly less dramatic reductions in abundance), suggest that these declines are not isol</vt:lpwstr>
  </property>
  <property fmtid="{D5CDD505-2E9C-101B-9397-08002B2CF9AE}" pid="266" name="ZOTERO_BREF_QD8s137tpRxw_6">
    <vt:lpwstr>ated. The causes are much debated, but almost certainly include habitat loss, chronic exposure to pesticides, and climate change. The consequences are clear; insects are integral to every terrestrial food web, being food for numerous birds, bats, reptiles</vt:lpwstr>
  </property>
  <property fmtid="{D5CDD505-2E9C-101B-9397-08002B2CF9AE}" pid="267" name="ZOTERO_BREF_QD8s137tpRxw_7">
    <vt:lpwstr>, amphibians and fish, and performing vital roles such as pollination, pest control and nutrient recycling. Terrestrial and freshwater ecosystems will collapse without insects. These studies are a warning that we may have failed to appreciate the full sca</vt:lpwstr>
  </property>
  <property fmtid="{D5CDD505-2E9C-101B-9397-08002B2CF9AE}" pid="268" name="ZOTERO_BREF_QD8s137tpRxw_8">
    <vt:lpwstr>le and pace of environmental degradation caused by human activities in the Anthropocene.&lt;/p&gt;","container-title":"Current Biology","DOI":"10.1016/j.cub.2019.06.069","ISSN":"0960-9822","issue":"19","journalAbbreviation":"Current Biology","language":"English</vt:lpwstr>
  </property>
  <property fmtid="{D5CDD505-2E9C-101B-9397-08002B2CF9AE}" pid="269" name="ZOTERO_BREF_QD8s137tpRxw_9">
    <vt:lpwstr>","page":"R967-R971","PMID":"31593678","publisher":"Elsevier","source":"www.cell.com","title":"The insect apocalypse, and why it matters","volume":"29","author":[{"family":"Goulson","given":"Dave"}],"issued":{"date-parts":[["2019",10,7]]}}}],"schema":"htt</vt:lpwstr>
  </property>
  <property fmtid="{D5CDD505-2E9C-101B-9397-08002B2CF9AE}" pid="270" name="ZOTERO_BREF_RM23tsVdqzju_1">
    <vt:lpwstr>ZOTERO_ITEM CSL_CITATION {"citationID":"8viXWLHe","properties":{"formattedCitation":"(Pelini {\\i{}et al.}, 2009)","plainCitation":"(Pelini et al., 2009)","noteIndex":0},"citationItems":[{"id":57,"uris":["http://zotero.org/users/9696131/items/RCS3PVYR"],"</vt:lpwstr>
  </property>
  <property fmtid="{D5CDD505-2E9C-101B-9397-08002B2CF9AE}" pid="271" name="ZOTERO_BREF_RM23tsVdqzju_2">
    <vt:lpwstr>itemData":{"id":57,"type":"chapter","container-title":"Climate Change","ISBN":"978-0-444-53301-2","note":"DOI: 10.1016/B978-0-444-53301-2.00011-7","page":"215-231","publisher":"Elsevier","publisher-place":"Amsterdam","title":"Chapter 11 - Climate Change a</vt:lpwstr>
  </property>
  <property fmtid="{D5CDD505-2E9C-101B-9397-08002B2CF9AE}" pid="272" name="ZOTERO_BREF_RM23tsVdqzju_3">
    <vt:lpwstr>nd Temporal and Spatial Mismatches in Insect Communities","URL":"https://www.sciencedirect.com/science/article/pii/B9780444533012000117","author":[{"family":"Pelini","given":"Shannon L."},{"family":"Prior","given":"Kirsten M."},{"family":"Parker","given":</vt:lpwstr>
  </property>
  <property fmtid="{D5CDD505-2E9C-101B-9397-08002B2CF9AE}" pid="273" name="ZOTERO_BREF_RM23tsVdqzju_4">
    <vt:lpwstr>"Derrick J."},{"family":"Dzurisin","given":"Jason D.K."},{"family":"Lindroth","given":"Richard L."},{"family":"Hellmann","given":"Jessica J."}],"editor":[{"family":"Letcher","given":"Trevor M."}],"issued":{"date-parts":[["2009",1,1]]}}}],"schema":"https:/</vt:lpwstr>
  </property>
  <property fmtid="{D5CDD505-2E9C-101B-9397-08002B2CF9AE}" pid="274" name="ZOTERO_BREF_RM23tsVdqzju_5">
    <vt:lpwstr>/github.com/citation-style-language/schema/raw/master/csl-citation.json"}</vt:lpwstr>
  </property>
  <property fmtid="{D5CDD505-2E9C-101B-9397-08002B2CF9AE}" pid="275" name="ZOTERO_BREF_S7aj8meYqp2Q_1">
    <vt:lpwstr>ZOTERO_ITEM CSL_CITATION {"citationID":"lIn9Z5Cb","properties":{"formattedCitation":"(Lewis, New and Stewart, 2007)","plainCitation":"(Lewis, New and Stewart, 2007)","noteIndex":0},"citationItems":[{"id":41,"uris":["http://zotero.org/users/9696131/items/X</vt:lpwstr>
  </property>
  <property fmtid="{D5CDD505-2E9C-101B-9397-08002B2CF9AE}" pid="276" name="ZOTERO_BREF_S7aj8meYqp2Q_2">
    <vt:lpwstr>BI2ULI6"],"itemData":{"id":41,"type":"chapter","container-title":"Insect Conservation Biology","ISBN":"978-1-84593-254-1","language":"en","note":"DOI: 10.1079/9781845932541.0000","page":"431-436","publisher":"CAB International","publisher-place":"UK","sou</vt:lpwstr>
  </property>
  <property fmtid="{D5CDD505-2E9C-101B-9397-08002B2CF9AE}" pid="277" name="ZOTERO_BREF_S7aj8meYqp2Q_3">
    <vt:lpwstr>rce":"DOI.org (Crossref)","title":"Insect conservation: Progress and prospects","URL":"http://www.cabidigitallibrary.org/doi/book/10.1079/9781845932541.0000","author":[{"family":"Lewis","given":"Owen T."},{"family":"New","given":"Tim R."},{"family":"Stewa</vt:lpwstr>
  </property>
  <property fmtid="{D5CDD505-2E9C-101B-9397-08002B2CF9AE}" pid="278" name="ZOTERO_BREF_S7aj8meYqp2Q_4">
    <vt:lpwstr>rt","given":"Alan J.A."}],"accessed":{"date-parts":[["2023",6,18]]},"issued":{"date-parts":[["2007",6,27]]}}}],"schema":"https://github.com/citation-style-language/schema/raw/master/csl-citation.json"}</vt:lpwstr>
  </property>
  <property fmtid="{D5CDD505-2E9C-101B-9397-08002B2CF9AE}" pid="279" name="ZOTERO_BREF_ScmRBsGWfqmq_1">
    <vt:lpwstr>ZOTERO_ITEM CSL_CITATION {"citationID":"KcMZO4s8","properties":{"formattedCitation":"(Birkett, Blackburn and Men\\uc0\\u233{}ndez, 2018)","plainCitation":"(Birkett, Blackburn and Menéndez, 2018)","noteIndex":0},"citationItems":[{"id":8,"uris":["http://zot</vt:lpwstr>
  </property>
  <property fmtid="{D5CDD505-2E9C-101B-9397-08002B2CF9AE}" pid="280" name="ZOTERO_BREF_ScmRBsGWfqmq_10">
    <vt:lpwstr> the observed responses to climate warming. A mechanistic understanding of how climate change directly affects species, such as the one presented here, will provide a robust base to inform predictions of how individual species and whole assemblages may ch</vt:lpwstr>
  </property>
  <property fmtid="{D5CDD505-2E9C-101B-9397-08002B2CF9AE}" pid="281" name="ZOTERO_BREF_ScmRBsGWfqmq_11">
    <vt:lpwstr>ange in the future.","container-title":"Ecography","DOI":"10.1111/ecog.03458","ISSN":"0906-7590, 1600-0587","issue":"9","journalAbbreviation":"Ecography","language":"en","page":"1510-1519","source":"DOI.org (Crossref)","title":"Linking species thermal tol</vt:lpwstr>
  </property>
  <property fmtid="{D5CDD505-2E9C-101B-9397-08002B2CF9AE}" pid="282" name="ZOTERO_BREF_ScmRBsGWfqmq_12">
    <vt:lpwstr>erance to elevational range shifts in upland dung beetles","volume":"41","author":[{"family":"Birkett","given":"Ali J."},{"family":"Blackburn","given":"George Alan"},{"family":"Menéndez","given":"Rosa"}],"issued":{"date-parts":[["2018",9]]}}}],"schema":"h</vt:lpwstr>
  </property>
  <property fmtid="{D5CDD505-2E9C-101B-9397-08002B2CF9AE}" pid="283" name="ZOTERO_BREF_ScmRBsGWfqmq_13">
    <vt:lpwstr>ttps://github.com/citation-style-language/schema/raw/master/csl-citation.json"}</vt:lpwstr>
  </property>
  <property fmtid="{D5CDD505-2E9C-101B-9397-08002B2CF9AE}" pid="284" name="ZOTERO_BREF_ScmRBsGWfqmq_2">
    <vt:lpwstr>ero.org/users/9696131/items/JMGC7MLW"],"itemData":{"id":8,"type":"article-journal","abstract":"Climate warming has been proposed as the main cause of the recent range shifts seen in many species. Although species' thermal tolerances are thought to play a </vt:lpwstr>
  </property>
  <property fmtid="{D5CDD505-2E9C-101B-9397-08002B2CF9AE}" pid="285" name="ZOTERO_BREF_ScmRBsGWfqmq_3">
    <vt:lpwstr>key role in determining responses to climate change, especially in ectotherms, empirical evidence is still limited. We investigate the connection between species' thermal tolerances, elevational range and shifts in the lower elevational limit of dung beet</vt:lpwstr>
  </property>
  <property fmtid="{D5CDD505-2E9C-101B-9397-08002B2CF9AE}" pid="286" name="ZOTERO_BREF_ScmRBsGWfqmq_4">
    <vt:lpwstr>le species (Coleoptera, Aphodiidea) in an upland region in the northwest of England. We measured thermal tolerances in the laboratory, and used current and historical distribution data to test specific hypotheses about the area's three dominant species, p</vt:lpwstr>
  </property>
  <property fmtid="{D5CDD505-2E9C-101B-9397-08002B2CF9AE}" pid="287" name="ZOTERO_BREF_ScmRBsGWfqmq_5">
    <vt:lpwstr>articularly the species most likely to suffer from warming:\n              Agollinus lapponum\n              . We found marked differences between species in their minimum and maximum thermal tolerance and in their elevational range and patterns of abunda</vt:lpwstr>
  </property>
  <property fmtid="{D5CDD505-2E9C-101B-9397-08002B2CF9AE}" pid="288" name="ZOTERO_BREF_ScmRBsGWfqmq_6">
    <vt:lpwstr>nce. Overall, differences in thermal limits among species matched the abundance patterns along the elevation gradient expected if distributions were constrained by climate.\n              Agollinus lapponum\n              abundance increased with elevatio</vt:lpwstr>
  </property>
  <property fmtid="{D5CDD505-2E9C-101B-9397-08002B2CF9AE}" pid="289" name="ZOTERO_BREF_ScmRBsGWfqmq_7">
    <vt:lpwstr>n and this species showed lower maximum and minimum thermal limits than\n              Acrossus depressus\n              , for which abundance declined with elevation. Consistent with lower tolerance to high temperature, we recorded an uphill retreat of t</vt:lpwstr>
  </property>
  <property fmtid="{D5CDD505-2E9C-101B-9397-08002B2CF9AE}" pid="290" name="ZOTERO_BREF_ScmRBsGWfqmq_8">
    <vt:lpwstr>he low elevation limit of\n              A. lapponum\n              (177 m over 57 yr) in line with the increase in summer temperature observed in the region over the same period. Moreover, this species has been replaced at low and mid‐elevations by the o</vt:lpwstr>
  </property>
  <property fmtid="{D5CDD505-2E9C-101B-9397-08002B2CF9AE}" pid="291" name="ZOTERO_BREF_ScmRBsGWfqmq_9">
    <vt:lpwstr>ther two warm‐tolerant species (\n              A. depressus\n              and\n              Agrilinus ater\n              ). Our results provide empirical evidence that species' thermal tolerance constrains elevational ranges and contributes to explain</vt:lpwstr>
  </property>
  <property fmtid="{D5CDD505-2E9C-101B-9397-08002B2CF9AE}" pid="292" name="ZOTERO_BREF_SnTOvxvwWhC6_1">
    <vt:lpwstr>ZOTERO_ITEM CSL_CITATION {"citationID":"ypoEk8U0","properties":{"formattedCitation":"(Daily and Karp, 2015; Smith {\\i{}et al.}, 2015)","plainCitation":"(Daily and Karp, 2015; Smith et al., 2015)","noteIndex":0},"citationItems":[{"id":799,"uris":["http://</vt:lpwstr>
  </property>
  <property fmtid="{D5CDD505-2E9C-101B-9397-08002B2CF9AE}" pid="293" name="ZOTERO_BREF_SnTOvxvwWhC6_2">
    <vt:lpwstr>zotero.org/users/9696131/items/I4C7NE78"],"itemData":{"id":799,"type":"article-journal","container-title":"The Lancet","DOI":"10.1016/S0140-6736(15)61244-2","ISSN":"0140-6736","issue":"10007","journalAbbreviation":"The Lancet","page":"1925-1927","source":</vt:lpwstr>
  </property>
  <property fmtid="{D5CDD505-2E9C-101B-9397-08002B2CF9AE}" pid="294" name="ZOTERO_BREF_SnTOvxvwWhC6_3">
    <vt:lpwstr>"ScienceDirect","title":"Nature's bounties: reliance on pollinators for health","title-short":"Nature's bounties","volume":"386","author":[{"family":"Daily","given":"Gretchen C"},{"family":"Karp","given":"Daniel S"}],"issued":{"date-parts":[["2015",11,14]</vt:lpwstr>
  </property>
  <property fmtid="{D5CDD505-2E9C-101B-9397-08002B2CF9AE}" pid="295" name="ZOTERO_BREF_SnTOvxvwWhC6_4">
    <vt:lpwstr>]}}},{"id":792,"uris":["http://zotero.org/users/9696131/items/5UQJZ5IR"],"itemData":{"id":792,"type":"article-journal","container-title":"The Lancet","DOI":"10.1016/S0140-6736(15)61085-6","ISSN":"0140-6736, 1474-547X","issue":"10007","journalAbbreviation"</vt:lpwstr>
  </property>
  <property fmtid="{D5CDD505-2E9C-101B-9397-08002B2CF9AE}" pid="296" name="ZOTERO_BREF_SnTOvxvwWhC6_5">
    <vt:lpwstr>:"The Lancet","language":"English","page":"1964-1972","PMID":"26188748","publisher":"Elsevier","source":"www.thelancet.com","title":"Effects of decreases of animal pollinators on human nutrition and global health: a modelling analysis","title-short":"Effe</vt:lpwstr>
  </property>
  <property fmtid="{D5CDD505-2E9C-101B-9397-08002B2CF9AE}" pid="297" name="ZOTERO_BREF_SnTOvxvwWhC6_6">
    <vt:lpwstr>cts of decreases of animal pollinators on human nutrition and global health","volume":"386","author":[{"family":"Smith","given":"Matthew R."},{"family":"Singh","given":"Gitanjali M."},{"family":"Mozaffarian","given":"Dariush"},{"family":"Myers","given":"S</vt:lpwstr>
  </property>
  <property fmtid="{D5CDD505-2E9C-101B-9397-08002B2CF9AE}" pid="298" name="ZOTERO_BREF_SnTOvxvwWhC6_7">
    <vt:lpwstr>amuel S."}],"issued":{"date-parts":[["2015",11,14]]}}}],"schema":"https://github.com/citation-style-language/schema/raw/master/csl-citation.json"}</vt:lpwstr>
  </property>
  <property fmtid="{D5CDD505-2E9C-101B-9397-08002B2CF9AE}" pid="299" name="ZOTERO_BREF_SpzeYzpDFavy_1">
    <vt:lpwstr>ZOTERO_ITEM CSL_CITATION {"citationID":"a7IH2DOv","properties":{"formattedCitation":"(Wagner, 2020)","plainCitation":"(Wagner, 2020)","noteIndex":0},"citationItems":[{"id":794,"uris":["http://zotero.org/users/9696131/items/ICM8W8N9"],"itemData":{"id":794,</vt:lpwstr>
  </property>
  <property fmtid="{D5CDD505-2E9C-101B-9397-08002B2CF9AE}" pid="300" name="ZOTERO_BREF_SpzeYzpDFavy_10">
    <vt:lpwstr>David L."}],"issued":{"date-parts":[["2020",1,7]]}}}],"schema":"https://github.com/citation-style-language/schema/raw/master/csl-citation.json"}</vt:lpwstr>
  </property>
  <property fmtid="{D5CDD505-2E9C-101B-9397-08002B2CF9AE}" pid="301" name="ZOTERO_BREF_SpzeYzpDFavy_2">
    <vt:lpwstr>"type":"article-journal","abstract":"Insect declines are being reported worldwide for flying, ground, and aquatic lineages. Most reports come from western and northern Europe, where the insect fauna is well-studied and there are considerable demographic d</vt:lpwstr>
  </property>
  <property fmtid="{D5CDD505-2E9C-101B-9397-08002B2CF9AE}" pid="302" name="ZOTERO_BREF_SpzeYzpDFavy_3">
    <vt:lpwstr>ata for many taxonomically disparate lineages. Additional cases of faunal losses have been noted from Asia, North America, the Arctic, the Neotropics, and elsewhere. While this review addresses both species loss and population declines, its emphasis is on</vt:lpwstr>
  </property>
  <property fmtid="{D5CDD505-2E9C-101B-9397-08002B2CF9AE}" pid="303" name="ZOTERO_BREF_SpzeYzpDFavy_4">
    <vt:lpwstr> the latter. Declines of abundant species can be especially worrisome, given that they anchor trophic interactions and shoulder many of the essential ecosystem services of their respective communities. A review of the factors believed to be responsible fo</vt:lpwstr>
  </property>
  <property fmtid="{D5CDD505-2E9C-101B-9397-08002B2CF9AE}" pid="304" name="ZOTERO_BREF_SpzeYzpDFavy_5">
    <vt:lpwstr>r observed collapses and those perceived to be especially threatening to insects form the core of this treatment. In addition to widely recognized threats to insect biodiversity, e.g., habitat destruction, agricultural intensification (including pesticide</vt:lpwstr>
  </property>
  <property fmtid="{D5CDD505-2E9C-101B-9397-08002B2CF9AE}" pid="305" name="ZOTERO_BREF_SpzeYzpDFavy_6">
    <vt:lpwstr> use), climate change, and invasive species, this assessment highlights a few less commonly considered factors such as atmospheric nitrification from the burning of fossil fuels and the effects of droughts and changing precipitation patterns. Because the </vt:lpwstr>
  </property>
  <property fmtid="{D5CDD505-2E9C-101B-9397-08002B2CF9AE}" pid="306" name="ZOTERO_BREF_SpzeYzpDFavy_7">
    <vt:lpwstr>geographic extent and magnitude of insect declines are largely unknown, there is an urgent need for monitoring efforts, especially across ecological gradients, which will help to identify important causal factors in declines. This review also considers th</vt:lpwstr>
  </property>
  <property fmtid="{D5CDD505-2E9C-101B-9397-08002B2CF9AE}" pid="307" name="ZOTERO_BREF_SpzeYzpDFavy_8">
    <vt:lpwstr>e status of vertebrate insectivores, reporting bias, challenges inherent in collecting and interpreting insect demographic data, and cases of increasing insect abundance.","container-title":"Annual Review of Entomology","DOI":"10.1146/annurev-ento-011019-</vt:lpwstr>
  </property>
  <property fmtid="{D5CDD505-2E9C-101B-9397-08002B2CF9AE}" pid="308" name="ZOTERO_BREF_SpzeYzpDFavy_9">
    <vt:lpwstr>025151","ISSN":"0066-4170, 1545-4487","issue":"1","journalAbbreviation":"Annu. Rev. Entomol.","language":"en","page":"457-480","source":"DOI.org (Crossref)","title":"Insect Declines in the Anthropocene","volume":"65","author":[{"family":"Wagner","given":"</vt:lpwstr>
  </property>
  <property fmtid="{D5CDD505-2E9C-101B-9397-08002B2CF9AE}" pid="309" name="ZOTERO_BREF_TNmPsUKAvAlC_1">
    <vt:lpwstr>ZOTERO_ITEM CSL_CITATION {"citationID":"bpFietpZ","properties":{"formattedCitation":"(S\\uc0\\u225{}nchez-Bayo and Wyckhuys, 2019)","plainCitation":"(Sánchez-Bayo and Wyckhuys, 2019)","noteIndex":0},"citationItems":[{"id":63,"uris":["http://zotero.org/use</vt:lpwstr>
  </property>
  <property fmtid="{D5CDD505-2E9C-101B-9397-08002B2CF9AE}" pid="310" name="ZOTERO_BREF_TNmPsUKAvAlC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311" name="ZOTERO_BREF_TNmPsUKAvAlC_11">
    <vt:lpwstr>","language":"en","page":"8-27","source":"ScienceDirect","title":"Worldwide decline of the entomofauna: A review of its drivers","title-short":"Worldwide decline of the entomofauna","volume":"232","author":[{"family":"Sánchez-Bayo","given":"Francisco"},{"</vt:lpwstr>
  </property>
  <property fmtid="{D5CDD505-2E9C-101B-9397-08002B2CF9AE}" pid="312" name="ZOTERO_BREF_TNmPsUKAvAlC_12">
    <vt:lpwstr>family":"Wyckhuys","given":"Kris A. G."}],"issued":{"date-parts":[["2019",4,1]]}}}],"schema":"https://github.com/citation-style-language/schema/raw/master/csl-citation.json"}</vt:lpwstr>
  </property>
  <property fmtid="{D5CDD505-2E9C-101B-9397-08002B2CF9AE}" pid="313" name="ZOTERO_BREF_TNmPsUKAvAlC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314" name="ZOTERO_BREF_TNmPsUKAvAlC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315" name="ZOTERO_BREF_TNmPsUKAvAlC_4">
    <vt:lpwstr>) appear to be the taxa most affected, whereas four major aquatic taxa (Odonata, Plecoptera, Trichoptera and Ephemeroptera) have already lost a considerable proportion of species. Affected insect groups not only include specialists that occupy particular </vt:lpwstr>
  </property>
  <property fmtid="{D5CDD505-2E9C-101B-9397-08002B2CF9AE}" pid="316" name="ZOTERO_BREF_TNmPsUKAvAlC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317" name="ZOTERO_BREF_TNmPsUKAvAlC_6">
    <vt:lpwstr>tic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318" name="ZOTERO_BREF_TNmPsUKAvAlC_7">
    <vt:lpwstr>: i) habitat loss and conversion to intensive agriculture and urbanisation; ii) pollution, mainly that by synthetic pesticides and fertilisers; iii) biological factors, including pathogens and introduced species; and iv) climate change. The latter factor </vt:lpwstr>
  </property>
  <property fmtid="{D5CDD505-2E9C-101B-9397-08002B2CF9AE}" pid="319" name="ZOTERO_BREF_TNmPsUKAvAlC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320" name="ZOTERO_BREF_TNmPsUKAvAlC_9">
    <vt:lpwstr>ubstitution with more sustainable, ecologically-based practices, is urgently needed to slow or reverse current trends, allow the recovery of declining insect populations and safeguard the vital ecosystem services they provide. In addition, effective remed</vt:lpwstr>
  </property>
  <property fmtid="{D5CDD505-2E9C-101B-9397-08002B2CF9AE}" pid="321" name="ZOTERO_BREF_TrPyEfosSozU_1">
    <vt:lpwstr>ZOTERO_ITEM CSL_CITATION {"citationID":"kGT8yq6L","properties":{"formattedCitation":"(Bishop {\\i{}et al.}, 2014)","plainCitation":"(Bishop et al., 2014)","noteIndex":0},"citationItems":[{"id":14,"uris":["http://zotero.org/users/9696131/items/K6SLH7SJ"],"</vt:lpwstr>
  </property>
  <property fmtid="{D5CDD505-2E9C-101B-9397-08002B2CF9AE}" pid="322" name="ZOTERO_BREF_TrPyEfosSozU_10">
    <vt:lpwstr>sity that are strongly modulated by temporal change. There was a consistent and strong signature of seasonality on the elevation–diversity patterns of the ants, whilst annual changes throughout the study period had a weaker influence. We conclude that bot</vt:lpwstr>
  </property>
  <property fmtid="{D5CDD505-2E9C-101B-9397-08002B2CF9AE}" pid="323" name="ZOTERO_BREF_TrPyEfosSozU_11">
    <vt:lpwstr>h spatial and temporal patterns are driven primarily by temperature, with only a weak influence of available elevational area. This study is the first to describe the spatio‐temporal distribution of a suite of community‐level metrics along an elevational </vt:lpwstr>
  </property>
  <property fmtid="{D5CDD505-2E9C-101B-9397-08002B2CF9AE}" pid="324" name="ZOTERO_BREF_TrPyEfosSozU_12">
    <vt:lpwstr>gradient and implies that temporal variation should be considered more carefully in studies of invertebrate diversity, particularly with respect to elevation and the mechanisms that may be maintaining diversity patterns.","container-title":"Journal of Bio</vt:lpwstr>
  </property>
  <property fmtid="{D5CDD505-2E9C-101B-9397-08002B2CF9AE}" pid="325" name="ZOTERO_BREF_TrPyEfosSozU_13">
    <vt:lpwstr>geography","DOI":"10.1111/jbi.12368","ISSN":"0305-0270, 1365-2699","issue":"12","journalAbbreviation":"Journal of Biogeography","language":"en","license":"http://creativecommons.org/licenses/by/3.0/","page":"2256-2268","source":"DOI.org (Crossref)","title</vt:lpwstr>
  </property>
  <property fmtid="{D5CDD505-2E9C-101B-9397-08002B2CF9AE}" pid="326" name="ZOTERO_BREF_TrPyEfosSozU_14">
    <vt:lpwstr>":"Elevation–diversity patterns through space and time: ant communities of the Maloti‐Drakensberg Mountains of southern Africa","title-short":"Elevation–diversity patterns through space and time","volume":"41","author":[{"family":"Bishop","given":"Tom R."</vt:lpwstr>
  </property>
  <property fmtid="{D5CDD505-2E9C-101B-9397-08002B2CF9AE}" pid="327" name="ZOTERO_BREF_TrPyEfosSozU_15">
    <vt:lpwstr>},{"family":"Robertson","given":"Mark P."},{"family":"Van Rensburg","given":"Berndt J."},{"family":"Parr","given":"Catherine L."}],"editor":[{"family":"Gillman","given":"Len"}],"issued":{"date-parts":[["2014",12]]}}}],"schema":"https://github.com/citation</vt:lpwstr>
  </property>
  <property fmtid="{D5CDD505-2E9C-101B-9397-08002B2CF9AE}" pid="328" name="ZOTERO_BREF_TrPyEfosSozU_16">
    <vt:lpwstr>-style-language/schema/raw/master/csl-citation.json"}</vt:lpwstr>
  </property>
  <property fmtid="{D5CDD505-2E9C-101B-9397-08002B2CF9AE}" pid="329" name="ZOTERO_BREF_TrPyEfosSozU_2">
    <vt:lpwstr>itemData":{"id":14,"type":"article-journal","abstract":"Abstract\n            \n              Aim\n              Patterns of biological diversity are often investigated across space but little work has attempted to explore the consistency of such observat</vt:lpwstr>
  </property>
  <property fmtid="{D5CDD505-2E9C-101B-9397-08002B2CF9AE}" pid="330" name="ZOTERO_BREF_TrPyEfosSozU_3">
    <vt:lpwstr>ions through time. Here, our aim was to understand the patterns of diversity for a functionally critical taxon, the ants (Hymenoptera: Formicidae), through space and time using an extensive dataset collected across an elevational gradient. In addition, we</vt:lpwstr>
  </property>
  <property fmtid="{D5CDD505-2E9C-101B-9397-08002B2CF9AE}" pid="331" name="ZOTERO_BREF_TrPyEfosSozU_4">
    <vt:lpwstr> evaluated the importance of two key postulated drivers of elevational diversity patterns: temperature and available area.\n            \n            \n              Location\n              The Maloti‐Drakensberg Mountains of southern Africa.\n           </vt:lpwstr>
  </property>
  <property fmtid="{D5CDD505-2E9C-101B-9397-08002B2CF9AE}" pid="332" name="ZOTERO_BREF_TrPyEfosSozU_5">
    <vt:lpwstr> \n            \n              Methods\n              We sampled epigaeic ant communities biannually for 7 years (2006–2012) at eight different elevational sites. We then used an information theoretic approach combined with generalized linear mixed models</vt:lpwstr>
  </property>
  <property fmtid="{D5CDD505-2E9C-101B-9397-08002B2CF9AE}" pid="333" name="ZOTERO_BREF_TrPyEfosSozU_6">
    <vt:lpwstr> to: (1) describe diversity patterns through space and time; (2) assess the importance of different abiotic drivers; and (3) understand how much spatio‐temporal variation can be explained by these drivers. Simple regression approaches were also used to te</vt:lpwstr>
  </property>
  <property fmtid="{D5CDD505-2E9C-101B-9397-08002B2CF9AE}" pid="334" name="ZOTERO_BREF_TrPyEfosSozU_7">
    <vt:lpwstr>st for differences in seasonal variation along the elevational gradient.\n            \n            \n              Results\n              We found clear mid‐elevational peaks of species density and evenness measures. Abundance patterns were complex. The </vt:lpwstr>
  </property>
  <property fmtid="{D5CDD505-2E9C-101B-9397-08002B2CF9AE}" pid="335" name="ZOTERO_BREF_TrPyEfosSozU_8">
    <vt:lpwstr>spatial distributions of all three metrics changed across seasons and years. Temperature variables had important roles in explaining both species density and abundance patterns, whilst species density was also influenced by available area. In conjunction,</vt:lpwstr>
  </property>
  <property fmtid="{D5CDD505-2E9C-101B-9397-08002B2CF9AE}" pid="336" name="ZOTERO_BREF_TrPyEfosSozU_9">
    <vt:lpwstr> we found much greater seasonal variability in species density at low elevations. This variation was independent of differences in species pool size.\n            \n            \n              Main conclusions\n              We found patterns of ant diver</vt:lpwstr>
  </property>
  <property fmtid="{D5CDD505-2E9C-101B-9397-08002B2CF9AE}" pid="337" name="ZOTERO_BREF_V8uP9HjH3iZp_1">
    <vt:lpwstr>ZOTERO_ITEM CSL_CITATION {"citationID":"pykyyOZB","properties":{"formattedCitation":"(Conrad {\\i{}et al.}, 2004)","plainCitation":"(Conrad et al., 2004)","noteIndex":0},"citationItems":[{"id":778,"uris":["http://zotero.org/users/9696131/items/6P5ZGWXC"],</vt:lpwstr>
  </property>
  <property fmtid="{D5CDD505-2E9C-101B-9397-08002B2CF9AE}" pid="338" name="ZOTERO_BREF_V8uP9HjH3iZp_2">
    <vt:lpwstr>"itemData":{"id":778,"type":"article-journal","abstract":"The Rothamsted Insect Survey has operated a Great Britain-wide network of light-traps since 1968. From these data we estimated the first ever national abundance indices and 35-year population trend</vt:lpwstr>
  </property>
  <property fmtid="{D5CDD505-2E9C-101B-9397-08002B2CF9AE}" pid="339" name="ZOTERO_BREF_V8uP9HjH3iZp_3">
    <vt:lpwstr>s for 338 species of common macro-moths. Although the number of trap sites which run each year is not constant, there is a representative, well-distributed core of traps that have run for ≥ 15 years. The proportion of operating sites catching a species an</vt:lpwstr>
  </property>
  <property fmtid="{D5CDD505-2E9C-101B-9397-08002B2CF9AE}" pid="340" name="ZOTERO_BREF_V8uP9HjH3iZp_4">
    <vt:lpwstr>d the annual geometric mean catch of successful traps were used to provide estimates of species range and absolute abundance. T, an index of long-term population trends, was used to compare trends among species. T was not biased by trap site turnover. The</vt:lpwstr>
  </property>
  <property fmtid="{D5CDD505-2E9C-101B-9397-08002B2CF9AE}" pid="341" name="ZOTERO_BREF_V8uP9HjH3iZp_5">
    <vt:lpwstr> percentage of species displaying significant decreases (54%) was more than double that displaying increases (22%). Species found throughout Great Britain are decreasing most rapidly in the south and especially the southeast but species with a southerly d</vt:lpwstr>
  </property>
  <property fmtid="{D5CDD505-2E9C-101B-9397-08002B2CF9AE}" pid="342" name="ZOTERO_BREF_V8uP9HjH3iZp_6">
    <vt:lpwstr>istribution are increasing. Results of a preliminary overview suggest habitat and climate change may both play a role in changing species dynamics. The existence of estimates of abundances and trends for such a large species pool opens the way for much fu</vt:lpwstr>
  </property>
  <property fmtid="{D5CDD505-2E9C-101B-9397-08002B2CF9AE}" pid="343" name="ZOTERO_BREF_V8uP9HjH3iZp_7">
    <vt:lpwstr>rther research, linking trends with land-use changes, climate change and inter-specific dynamics.","container-title":"Journal of Insect Conservation","DOI":"10.1023/B:JICO.0000045810.36433.c6","ISSN":"1572-9753","issue":"2","journalAbbreviation":"Journal </vt:lpwstr>
  </property>
  <property fmtid="{D5CDD505-2E9C-101B-9397-08002B2CF9AE}" pid="344" name="ZOTERO_BREF_V8uP9HjH3iZp_8">
    <vt:lpwstr>of Insect Conservation","language":"en","page":"119-136","source":"Springer Link","title":"Long-term population trends in widespread British moths","volume":"8","author":[{"family":"Conrad","given":"Kelvin F."},{"family":"Woiwod","given":"Ian P."},{"famil</vt:lpwstr>
  </property>
  <property fmtid="{D5CDD505-2E9C-101B-9397-08002B2CF9AE}" pid="345" name="ZOTERO_BREF_V8uP9HjH3iZp_9">
    <vt:lpwstr>y":"Parsons","given":"Mark"},{"family":"Fox","given":"Richard"},{"family":"Warren","given":"Martin S."}],"issued":{"date-parts":[["2004",6,1]]}}}],"schema":"https://github.com/citation-style-language/schema/raw/master/csl-citation.json"}</vt:lpwstr>
  </property>
  <property fmtid="{D5CDD505-2E9C-101B-9397-08002B2CF9AE}" pid="346" name="ZOTERO_BREF_WFN3u7N2I8oC_1">
    <vt:lpwstr>ZOTERO_ITEM CSL_CITATION {"citationID":"tatbEujj","properties":{"formattedCitation":"(Titley, Snaddon and Turner, 2017)","plainCitation":"(Titley, Snaddon and Turner, 2017)","noteIndex":0},"citationItems":[{"id":62,"uris":["http://zotero.org/users/9696131</vt:lpwstr>
  </property>
  <property fmtid="{D5CDD505-2E9C-101B-9397-08002B2CF9AE}" pid="347" name="ZOTERO_BREF_WFN3u7N2I8oC_2">
    <vt:lpwstr>/items/QHPEEW3L"],"itemData":{"id":62,"type":"article-journal","container-title":"PLOS ONE","DOI":"10.1371/journal.pone.0189577","ISSN":"1932-6203","issue":"12","journalAbbreviation":"PLoS ONE","language":"en","page":"e0189577","source":"DOI.org (Crossref</vt:lpwstr>
  </property>
  <property fmtid="{D5CDD505-2E9C-101B-9397-08002B2CF9AE}" pid="348" name="ZOTERO_BREF_WFN3u7N2I8oC_3">
    <vt:lpwstr>)","title":"Scientific research on animal biodiversity is systematically biased towards vertebrates and temperate regions","volume":"12","author":[{"family":"Titley","given":"Mark A."},{"family":"Snaddon","given":"Jake L."},{"family":"Turner","given":"Edg</vt:lpwstr>
  </property>
  <property fmtid="{D5CDD505-2E9C-101B-9397-08002B2CF9AE}" pid="349" name="ZOTERO_BREF_WFN3u7N2I8oC_4">
    <vt:lpwstr>ar C."}],"editor":[{"family":"Schierwater","given":"Bernd"}],"issued":{"date-parts":[["2017",12,14]]}}}],"schema":"https://github.com/citation-style-language/schema/raw/master/csl-citation.json"}</vt:lpwstr>
  </property>
  <property fmtid="{D5CDD505-2E9C-101B-9397-08002B2CF9AE}" pid="350" name="ZOTERO_BREF_Ygi3tYiXGWnA_1">
    <vt:lpwstr>ZOTERO_ITEM CSL_CITATION {"citationID":"5um3BBdv","properties":{"formattedCitation":"(Chown {\\i{}et al.}, 2004)","plainCitation":"(Chown et al., 2004)","noteIndex":0},"citationItems":[{"id":763,"uris":["http://zotero.org/users/9696131/items/6HC9IIRF"],"i</vt:lpwstr>
  </property>
  <property fmtid="{D5CDD505-2E9C-101B-9397-08002B2CF9AE}" pid="351" name="ZOTERO_BREF_Ygi3tYiXGWnA_2">
    <vt:lpwstr>temData":{"id":763,"type":"article-journal","container-title":"PLoS Biology","DOI":"10.1371/journal.pbio.0020406","ISSN":"1545-7885","issue":"11","journalAbbreviation":"PLoS Biol","language":"en","page":"e406","source":"DOI.org (Crossref)","title":"Hemisp</vt:lpwstr>
  </property>
  <property fmtid="{D5CDD505-2E9C-101B-9397-08002B2CF9AE}" pid="352" name="ZOTERO_BREF_Ygi3tYiXGWnA_3">
    <vt:lpwstr>heric Asymmetries in Biodiversity—A Serious Matter for Ecology","volume":"2","author":[{"family":"Chown","given":"Steven L"},{"family":"Sinclair","given":"Brent J"},{"family":"Leinaas","given":"Hans P"},{"family":"Gaston","given":"Kevin J"}],"issued":{"da</vt:lpwstr>
  </property>
  <property fmtid="{D5CDD505-2E9C-101B-9397-08002B2CF9AE}" pid="353" name="ZOTERO_BREF_Ygi3tYiXGWnA_4">
    <vt:lpwstr>te-parts":[["2004",11,16]]}}}],"schema":"https://github.com/citation-style-language/schema/raw/master/csl-citation.json"}</vt:lpwstr>
  </property>
  <property fmtid="{D5CDD505-2E9C-101B-9397-08002B2CF9AE}" pid="354" name="ZOTERO_BREF_YlBI13SVhbLW_1">
    <vt:lpwstr>ZOTERO_ITEM CSL_CITATION {"citationID":"vprk3Nsd","properties":{"formattedCitation":"(Mordkovich and Afanas\\uc0\\u8217{}ev, 1980; Cheli, Bosco and Flores, 2022)","plainCitation":"(Mordkovich and Afanas’ev, 1980; Cheli, Bosco and Flores, 2022)","noteIndex</vt:lpwstr>
  </property>
  <property fmtid="{D5CDD505-2E9C-101B-9397-08002B2CF9AE}" pid="355" name="ZOTERO_BREF_YlBI13SVhbLW_10">
    <vt:lpwstr>eserts, these beetles play an important role in aboveground food web and a key energy conduit from plants (as litter) to higher trophic levels in this region. Finally, taking into account the ecological relevance of tenebrionid beetles for soil nutrient c</vt:lpwstr>
  </property>
  <property fmtid="{D5CDD505-2E9C-101B-9397-08002B2CF9AE}" pid="356" name="ZOTERO_BREF_YlBI13SVhbLW_11">
    <vt:lpwstr>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357" name="ZOTERO_BREF_YlBI13SVhbLW_12">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358" name="ZOTERO_BREF_YlBI13SVhbLW_13">
    <vt:lpwstr>short":"The role of &lt;i&gt;Nyctelia circumundata&lt;/i&gt; (Coleoptera","volume":"415","author":[{"family":"Cheli","given":"Germán Horacio"},{"family":"Bosco","given":"Tomas"},{"family":"Flores","given":"Gustavo Ernesto"}],"issued":{"date-parts":[["2022",6,1]]}}}],</vt:lpwstr>
  </property>
  <property fmtid="{D5CDD505-2E9C-101B-9397-08002B2CF9AE}" pid="359" name="ZOTERO_BREF_YlBI13SVhbLW_14">
    <vt:lpwstr>"schema":"https://github.com/citation-style-language/schema/raw/master/csl-citation.json"}</vt:lpwstr>
  </property>
  <property fmtid="{D5CDD505-2E9C-101B-9397-08002B2CF9AE}" pid="360" name="ZOTERO_BREF_YlBI13SVhbLW_2">
    <vt:lpwstr>":0},"citationItems":[{"id":21,"uris":["http://zotero.org/users/9696131/items/VTIDNQA3"],"itemData":{"id":21,"type":"article-journal","container-title":"Ekologiya","ISSN":"0096-7807","issue":"3","page":"175-180","title":"Transformation of steppe litter by</vt:lpwstr>
  </property>
  <property fmtid="{D5CDD505-2E9C-101B-9397-08002B2CF9AE}" pid="361" name="ZOTERO_BREF_YlBI13SVhbLW_3">
    <vt:lpwstr> darkling-beetles (Coleoptera, Tenebrionidae).","volume":"11","author":[{"family":"Mordkovich","given":"Vyacheslav G."},{"family":"Afanas'ev","given":"N. A."}],"issued":{"date-parts":[["1980",5]]}}},{"id":26,"uris":["http://zotero.org/users/9696131/items/</vt:lpwstr>
  </property>
  <property fmtid="{D5CDD505-2E9C-101B-9397-08002B2CF9AE}" pid="362" name="ZOTERO_BREF_YlBI13SVhbLW_4">
    <vt:lpwstr>HUF5G5CS"],"itemData":{"id":26,"type":"article-journal","abstract":"Decomposition of organic matter and soil properties linked to carbon (C) and nitrogen (N) cycling are considered key processes in soil fertility. In arid ecosystems, most plant litter rem</vt:lpwstr>
  </property>
  <property fmtid="{D5CDD505-2E9C-101B-9397-08002B2CF9AE}" pid="363" name="ZOTERO_BREF_YlBI13SVhbLW_5">
    <vt:lpwstr>ains intact for long periods and is gradually consumed by macrodetritivore arthropods. Tenebrionid beetles (Coleoptera: Tenebrionidae) are the most abundant macrodetritivores in many arid environments worldwide, and it is widely suggested that these beetl</vt:lpwstr>
  </property>
  <property fmtid="{D5CDD505-2E9C-101B-9397-08002B2CF9AE}" pid="364" name="ZOTERO_BREF_YlBI13SVhbLW_6">
    <vt:lpwstr>es are responsible for most of the nutrient cycling from accumulated litter in warm and dry seasons in these ecosystems. In this study, the role of Nyctelia circumundata Lesne (Coleoptera: Tenebrionidae) on soil fertility and litter fragmentation during t</vt:lpwstr>
  </property>
  <property fmtid="{D5CDD505-2E9C-101B-9397-08002B2CF9AE}" pid="365" name="ZOTERO_BREF_YlBI13SVhbLW_7">
    <vt:lpwstr>he warm-dry season was experimentally evaluated in northeastern Patagonia, using microcosm experiments in the laboratory. Our results showed that the presence of litter alone is not enough to incorporate organic matter (OM), as well as nitrogen (N) or car</vt:lpwstr>
  </property>
  <property fmtid="{D5CDD505-2E9C-101B-9397-08002B2CF9AE}" pid="366" name="ZOTERO_BREF_YlBI13SVhbLW_8">
    <vt:lpwstr>bon (C) into the soil. Adult individuals of N. circumundata consumed a significant fraction of the litter offered in the experimental pots (∼10 %) and this activity was also associated to increased soil N, C, and OM contents, and the C/N ratio. These fact</vt:lpwstr>
  </property>
  <property fmtid="{D5CDD505-2E9C-101B-9397-08002B2CF9AE}" pid="367" name="ZOTERO_BREF_YlBI13SVhbLW_9">
    <vt:lpwstr>s highlighted that litter fragmentation, consumption, and its subsequent conversion into feces by N. circumundata positively affects soil fertility in northeastern Patagonia. Considering that tenebrionid beetles are a major group of primary consumers in d</vt:lpwstr>
  </property>
  <property fmtid="{D5CDD505-2E9C-101B-9397-08002B2CF9AE}" pid="368" name="ZOTERO_BREF_ZwwZFGaMOIQL_1">
    <vt:lpwstr>ZOTERO_ITEM CSL_CITATION {"citationID":"K4IkgKLq","properties":{"formattedCitation":"(Hallmann {\\i{}et al.}, 2020)","plainCitation":"(Hallmann et al., 2020)","noteIndex":0},"citationItems":[{"id":784,"uris":["http://zotero.org/users/9696131/items/8AGH3EI</vt:lpwstr>
  </property>
  <property fmtid="{D5CDD505-2E9C-101B-9397-08002B2CF9AE}" pid="369" name="ZOTERO_BREF_ZwwZFGaMOIQL_2">
    <vt:lpwstr>8"],"itemData":{"id":784,"type":"article-journal","abstract":"We quantified long term trends in abundance andbiomass of macro-moths, beetles, caddisflies, mayflies, true bugs and lacewingsin two Dutch nature reserves, using pitfalls and light traps.\nUsin</vt:lpwstr>
  </property>
  <property fmtid="{D5CDD505-2E9C-101B-9397-08002B2CF9AE}" pid="370" name="ZOTERO_BREF_ZwwZFGaMOIQL_3">
    <vt:lpwstr>g ligh...","container-title":"Insect Conservation and Diversity","DOI":"10.1111/icad.12377","ISSN":"1752-4598","issue":"2","language":"en","page":"127-139","publisher":"John Wiley &amp; Sons, Ltd","source":"resjournals.onlinelibrary.wiley.com","title":"Declin</vt:lpwstr>
  </property>
  <property fmtid="{D5CDD505-2E9C-101B-9397-08002B2CF9AE}" pid="371" name="ZOTERO_BREF_ZwwZFGaMOIQL_4">
    <vt:lpwstr>ing abundance of beetles, moths and caddisflies in the Netherlands","volume":"13","author":[{"family":"Hallmann","given":"Caspar A."},{"family":"Zeegers","given":"Theo"},{"family":"Klink","given":"Roel","dropping-particle":"van"},{"family":"Vermeulen","gi</vt:lpwstr>
  </property>
  <property fmtid="{D5CDD505-2E9C-101B-9397-08002B2CF9AE}" pid="372" name="ZOTERO_BREF_ZwwZFGaMOIQL_5">
    <vt:lpwstr>ven":"Rikjan"},{"family":"Wielink","given":"Paul","dropping-particle":"van"},{"family":"Spijkers","given":"Henk"},{"family":"Deijk","given":"Jurriën","dropping-particle":"van"},{"family":"Steenis","given":"Wouter","dropping-particle":"van"},{"family":"Jon</vt:lpwstr>
  </property>
  <property fmtid="{D5CDD505-2E9C-101B-9397-08002B2CF9AE}" pid="373" name="ZOTERO_BREF_ZwwZFGaMOIQL_6">
    <vt:lpwstr>gejans","given":"Eelke"}],"issued":{"date-parts":[["2020",3,1]]}}}],"schema":"https://github.com/citation-style-language/schema/raw/master/csl-citation.json"}</vt:lpwstr>
  </property>
  <property fmtid="{D5CDD505-2E9C-101B-9397-08002B2CF9AE}" pid="374" name="ZOTERO_BREF_aNTBVj8iF9mh_1">
    <vt:lpwstr>ZOTERO_ITEM CSL_CITATION {"citationID":"VXe7vwZO","properties":{"formattedCitation":"(Cardoso {\\i{}et al.}, 2020)","plainCitation":"(Cardoso et al., 2020)","noteIndex":0},"citationItems":[{"id":680,"uris":["http://zotero.org/users/9696131/items/HKR3D2F8"</vt:lpwstr>
  </property>
  <property fmtid="{D5CDD505-2E9C-101B-9397-08002B2CF9AE}" pid="375" name="ZOTERO_BREF_aNTBVj8iF9mh_10">
    <vt:lpwstr>nn","given":"Thomas"},{"family":"Fukushima","given":"Caroline S."},{"family":"Gaigher","given":"René"},{"family":"Habel","given":"Jan C."},{"family":"Hallmann","given":"Caspar A."},{"family":"Hill","given":"Matthew J."},{"family":"Hochkirch","given":"Axel</vt:lpwstr>
  </property>
  <property fmtid="{D5CDD505-2E9C-101B-9397-08002B2CF9AE}" pid="376" name="ZOTERO_BREF_aNTBVj8iF9mh_11">
    <vt:lpwstr>"},{"family":"Kwak","given":"Mackenzie L."},{"family":"Mammola","given":"Stefano"},{"family":"Ari Noriega","given":"Jorge"},{"family":"Orfinger","given":"Alexander B."},{"family":"Pedraza","given":"Fernando"},{"family":"Pryke","given":"James S."},{"family</vt:lpwstr>
  </property>
  <property fmtid="{D5CDD505-2E9C-101B-9397-08002B2CF9AE}" pid="377" name="ZOTERO_BREF_aNTBVj8iF9mh_12">
    <vt:lpwstr>":"Roque","given":"Fabio O."},{"family":"Settele","given":"Josef"},{"family":"Simaika","given":"John P."},{"family":"Stork","given":"Nigel E."},{"family":"Suhling","given":"Frank"},{"family":"Vorster","given":"Carlien"},{"family":"Samways","given":"Michae</vt:lpwstr>
  </property>
  <property fmtid="{D5CDD505-2E9C-101B-9397-08002B2CF9AE}" pid="378" name="ZOTERO_BREF_aNTBVj8iF9mh_13">
    <vt:lpwstr>l J."}],"issued":{"date-parts":[["2020",2,1]]}}}],"schema":"https://github.com/citation-style-language/schema/raw/master/csl-citation.json"}</vt:lpwstr>
  </property>
  <property fmtid="{D5CDD505-2E9C-101B-9397-08002B2CF9AE}" pid="379" name="ZOTERO_BREF_aNTBVj8iF9mh_2">
    <vt:lpwstr>],"itemData":{"id":680,"type":"article-journal","abstract":"Here we build on the manifesto ‘World Scientists’ Warning to Humanity, issued by the Alliance of World Scientists. As a group of conservation biologists deeply concerned about the decline of inse</vt:lpwstr>
  </property>
  <property fmtid="{D5CDD505-2E9C-101B-9397-08002B2CF9AE}" pid="380" name="ZOTERO_BREF_aNTBVj8iF9mh_3">
    <vt:lpwstr>ct populations, we here review what we know about the drivers of insect extinctions, their consequences, and how extinctions can negatively impact humanity. We are causing insect extinctions by driving habitat loss, degradation, and fragmentation, use of </vt:lpwstr>
  </property>
  <property fmtid="{D5CDD505-2E9C-101B-9397-08002B2CF9AE}" pid="381" name="ZOTERO_BREF_aNTBVj8iF9mh_4">
    <vt:lpwstr>polluting and harmful substances, the spread of invasive species, global climate change, direct overexploitation, and co-extinction of species dependent on other species. With insect extinctions, we lose much more than species. We lose abundance and bioma</vt:lpwstr>
  </property>
  <property fmtid="{D5CDD505-2E9C-101B-9397-08002B2CF9AE}" pid="382" name="ZOTERO_BREF_aNTBVj8iF9mh_5">
    <vt:lpwstr>ss of insects, diversity across space and time with consequent homogenization, large parts of the tree of life, unique ecological functions and traits, and fundamental parts of extensive networks of biotic interactions. Such losses lead to the decline of </vt:lpwstr>
  </property>
  <property fmtid="{D5CDD505-2E9C-101B-9397-08002B2CF9AE}" pid="383" name="ZOTERO_BREF_aNTBVj8iF9mh_6">
    <vt:lpwstr>key ecosystem services on which humanity depends. From pollination and decomposition, to being resources for new medicines, habitat quality indication and many others, insects provide essential and irreplaceable services. We appeal for urgent action to cl</vt:lpwstr>
  </property>
  <property fmtid="{D5CDD505-2E9C-101B-9397-08002B2CF9AE}" pid="384" name="ZOTERO_BREF_aNTBVj8iF9mh_7">
    <vt:lpwstr>ose key knowledge gaps and curb insect extinctions. An investment in research programs that generate local, regional and global strategies that counter this trend is essential. Solutions are available and implementable, but urgent action is needed now to </vt:lpwstr>
  </property>
  <property fmtid="{D5CDD505-2E9C-101B-9397-08002B2CF9AE}" pid="385" name="ZOTERO_BREF_aNTBVj8iF9mh_8">
    <vt:lpwstr>match our intentions.","container-title":"Biological Conservation","DOI":"10.1016/j.biocon.2020.108426","ISSN":"0006-3207","journalAbbreviation":"Biological Conservation","page":"108426","source":"ScienceDirect","title":"Scientists' warning to humanity on</vt:lpwstr>
  </property>
  <property fmtid="{D5CDD505-2E9C-101B-9397-08002B2CF9AE}" pid="386" name="ZOTERO_BREF_aNTBVj8iF9mh_9">
    <vt:lpwstr> insect extinctions","volume":"242","author":[{"family":"Cardoso","given":"Pedro"},{"family":"Barton","given":"Philip S."},{"family":"Birkhofer","given":"Klaus"},{"family":"Chichorro","given":"Filipe"},{"family":"Deacon","given":"Charl"},{"family":"Fartma</vt:lpwstr>
  </property>
  <property fmtid="{D5CDD505-2E9C-101B-9397-08002B2CF9AE}" pid="387" name="ZOTERO_BREF_azJvmkCic9uO_1">
    <vt:lpwstr>ZOTERO_ITEM CSL_CITATION {"citationID":"xe90PjQZ","properties":{"formattedCitation":"(Botes {\\i{}et al.}, 2006; Botes, McGeoch and Chown, 2007)","plainCitation":"(Botes et al., 2006; Botes, McGeoch and Chown, 2007)","noteIndex":0},"citationItems":[{"id":</vt:lpwstr>
  </property>
  <property fmtid="{D5CDD505-2E9C-101B-9397-08002B2CF9AE}" pid="388" name="ZOTERO_BREF_azJvmkCic9uO_2">
    <vt:lpwstr>68,"uris":["http://zotero.org/users/9696131/items/56X8TY3Y"],"itemData":{"id":68,"type":"article-journal","container-title":"Journal of Biogeography","DOI":"10.1111/j.1365-2699.2005.01336.x","ISSN":"0305-0270, 1365-2699","issue":"1","journalAbbreviation":</vt:lpwstr>
  </property>
  <property fmtid="{D5CDD505-2E9C-101B-9397-08002B2CF9AE}" pid="389" name="ZOTERO_BREF_azJvmkCic9uO_3">
    <vt:lpwstr>"J Biogeography","language":"en","page":"71-90","source":"DOI.org (Crossref)","title":"Ants, altitude and change in the northern Cape Floristic Region","volume":"33","author":[{"family":"Botes","given":"A."},{"family":"McGeoch","given":"M. A."},{"family":</vt:lpwstr>
  </property>
  <property fmtid="{D5CDD505-2E9C-101B-9397-08002B2CF9AE}" pid="390" name="ZOTERO_BREF_azJvmkCic9uO_4">
    <vt:lpwstr>"Robertson","given":"H. G."},{"family":"Niekerk","given":"A."},{"family":"Davids","given":"H. P."},{"family":"Chown","given":"S. L."}],"issued":{"date-parts":[["2006",1]]}}},{"id":69,"uris":["http://zotero.org/users/9696131/items/MWTKGJP2"],"itemData":{"i</vt:lpwstr>
  </property>
  <property fmtid="{D5CDD505-2E9C-101B-9397-08002B2CF9AE}" pid="391" name="ZOTERO_BREF_azJvmkCic9uO_5">
    <vt:lpwstr>d":69,"type":"article-journal","container-title":"Austral Ecology","DOI":"10.1111/j.1442-9993.2007.01681.x","ISSN":"1442-9985, 1442-9993","issue":"2","journalAbbreviation":"Austral Ecol","language":"en","page":"210-224","source":"DOI.org (Crossref)","titl</vt:lpwstr>
  </property>
  <property fmtid="{D5CDD505-2E9C-101B-9397-08002B2CF9AE}" pid="392" name="ZOTERO_BREF_azJvmkCic9uO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393" name="ZOTERO_BREF_azJvmkCic9uO_7">
    <vt:lpwstr>:"A."},{"family":"McGeoch","given":"M. A."},{"family":"Chown","given":"S. L."}],"issued":{"date-parts":[["2007",4]]}}}],"schema":"https://github.com/citation-style-language/schema/raw/master/csl-citation.json"}</vt:lpwstr>
  </property>
  <property fmtid="{D5CDD505-2E9C-101B-9397-08002B2CF9AE}" pid="394" name="ZOTERO_BREF_ba1aXBcQAqmw_1">
    <vt:lpwstr>ZOTERO_ITEM CSL_CITATION {"citationID":"1SoqmqEN","properties":{"formattedCitation":"(New and Samways, 2014)","plainCitation":"(New and Samways, 2014)","noteIndex":0},"citationItems":[{"id":13,"uris":["http://zotero.org/users/9696131/items/AZVRLKD9"],"ite</vt:lpwstr>
  </property>
  <property fmtid="{D5CDD505-2E9C-101B-9397-08002B2CF9AE}" pid="395" name="ZOTERO_BREF_ba1aXBcQAqmw_2">
    <vt:lpwstr>mData":{"id":13,"type":"article-journal","abstract":"Abstract\n            \n              Insect conservation in the southern hemisphere lags substantially behind developments in parts of\n              E\n              urope and\n              N\n      </vt:lpwstr>
  </property>
  <property fmtid="{D5CDD505-2E9C-101B-9397-08002B2CF9AE}" pid="396" name="ZOTERO_BREF_ba1aXBcQAqmw_3">
    <vt:lpwstr>        orth\n              A\n              merica, where the relatively small faunas are better documented, and where a historical culture of natural history has enabled conservation needs to be assessed and addressed by many sympathetic supporters. We </vt:lpwstr>
  </property>
  <property fmtid="{D5CDD505-2E9C-101B-9397-08002B2CF9AE}" pid="397" name="ZOTERO_BREF_ba1aXBcQAqmw_4">
    <vt:lpwstr>contrast this scenario with the much more embryonic knowledge and capability available in\n              A\n              ustralia, southern\n              A\n              frica, southern\n              S\n              outh\n              A\n           </vt:lpwstr>
  </property>
  <property fmtid="{D5CDD505-2E9C-101B-9397-08002B2CF9AE}" pid="398" name="ZOTERO_BREF_ba1aXBcQAqmw_5">
    <vt:lpwstr>   merica and\n              N\n              ew\n              Z\n              ealand, all regions with large and incompletely documented insect faunas, but an equivalent array of threats to their survival. While a few individual ‘flagship species’ (mai</vt:lpwstr>
  </property>
  <property fmtid="{D5CDD505-2E9C-101B-9397-08002B2CF9AE}" pid="399" name="ZOTERO_BREF_ba1aXBcQAqmw_6">
    <vt:lpwstr>nly within\n              L\n              epidoptera,\n              O\n              rthoptera and\n              C\n              oleoptera) have been critical in promoting wider interests, in general insects do not signify highly on regional conservat</vt:lpwstr>
  </property>
  <property fmtid="{D5CDD505-2E9C-101B-9397-08002B2CF9AE}" pid="400" name="ZOTERO_BREF_ba1aXBcQAqmw_7">
    <vt:lpwstr>ion agendas. We offer a perspective of the major needs to counter this.","container-title":"Austral Entomology","DOI":"10.1111/aen.12071","ISSN":"2052-174X, 2052-1758","issue":"1","journalAbbreviation":"Austral Entomology","language":"en","page":"26-31","</vt:lpwstr>
  </property>
  <property fmtid="{D5CDD505-2E9C-101B-9397-08002B2CF9AE}" pid="401" name="ZOTERO_BREF_ba1aXBcQAqmw_8">
    <vt:lpwstr>source":"DOI.org (Crossref)","title":"Insect conservation in the southern temperate zones: an overview","title-short":"Insect conservation in the southern temperate zones","volume":"53","author":[{"family":"New","given":"Tim R"},{"family":"Samways","given</vt:lpwstr>
  </property>
  <property fmtid="{D5CDD505-2E9C-101B-9397-08002B2CF9AE}" pid="402" name="ZOTERO_BREF_ba1aXBcQAqmw_9">
    <vt:lpwstr>":"Michael J"}],"issued":{"date-parts":[["2014",2]]}}}],"schema":"https://github.com/citation-style-language/schema/raw/master/csl-citation.json"}</vt:lpwstr>
  </property>
  <property fmtid="{D5CDD505-2E9C-101B-9397-08002B2CF9AE}" pid="403" name="ZOTERO_BREF_eN9fTMwAZyfQ_1">
    <vt:lpwstr>ZOTERO_ITEM CSL_CITATION {"citationID":"6J65yIXB","properties":{"formattedCitation":"(Bonan, 2016)","plainCitation":"(Bonan, 2016)","noteIndex":0},"citationItems":[{"id":765,"uris":["http://zotero.org/users/9696131/items/36DF7GBE"],"itemData":{"id":765,"t</vt:lpwstr>
  </property>
  <property fmtid="{D5CDD505-2E9C-101B-9397-08002B2CF9AE}" pid="404" name="ZOTERO_BREF_eN9fTMwAZyfQ_2">
    <vt:lpwstr>ype":"book","call-number":"QK754.5 .B66 2016","edition":"Third edition","ISBN":"978-1-107-04377-0","number-of-pages":"692","publisher":"Cambridge University Press","publisher-place":"New York, NY, USA","source":"Library of Congress ISBN","title":"Ecologic</vt:lpwstr>
  </property>
  <property fmtid="{D5CDD505-2E9C-101B-9397-08002B2CF9AE}" pid="405" name="ZOTERO_BREF_eN9fTMwAZyfQ_3">
    <vt:lpwstr>al climatology: concepts and applications","title-short":"Ecological climatology","author":[{"family":"Bonan","given":"Gordon B."}],"issued":{"date-parts":[["2016"]]}}}],"schema":"https://github.com/citation-style-language/schema/raw/master/csl-citation.j</vt:lpwstr>
  </property>
  <property fmtid="{D5CDD505-2E9C-101B-9397-08002B2CF9AE}" pid="406" name="ZOTERO_BREF_eN9fTMwAZyfQ_4">
    <vt:lpwstr>son"}</vt:lpwstr>
  </property>
  <property fmtid="{D5CDD505-2E9C-101B-9397-08002B2CF9AE}" pid="407" name="ZOTERO_BREF_eh5HosYkHr1I_1">
    <vt:lpwstr>ZOTERO_ITEM CSL_CITATION {"citationID":"v0TxFkJB","properties":{"formattedCitation":"(Eilers {\\i{}et al.}, 2011)","plainCitation":"(Eilers et al., 2011)","noteIndex":0},"citationItems":[{"id":790,"uris":["http://zotero.org/users/9696131/items/X93UGMU4"],</vt:lpwstr>
  </property>
  <property fmtid="{D5CDD505-2E9C-101B-9397-08002B2CF9AE}" pid="408" name="ZOTERO_BREF_eh5HosYkHr1I_2">
    <vt:lpwstr>"itemData":{"id":790,"type":"article-journal","abstract":"The contribution of nutrients from animal pollinated world crops has not previously been evaluated as a biophysical measure for the value of pollination services. This study evaluates the nutrition</vt:lpwstr>
  </property>
  <property fmtid="{D5CDD505-2E9C-101B-9397-08002B2CF9AE}" pid="409" name="ZOTERO_BREF_eh5HosYkHr1I_3">
    <vt:lpwstr>al composition of animal-pollinated world crops. We calculated pollinator dependent and independent proportions of different nutrients of world crops, employing FAO data for crop production, USDA data for nutritional composition, and pollinator dependency</vt:lpwstr>
  </property>
  <property fmtid="{D5CDD505-2E9C-101B-9397-08002B2CF9AE}" pid="410" name="ZOTERO_BREF_eh5HosYkHr1I_4">
    <vt:lpwstr> data according to Klein et al. (2007). Crop plants that depend fully or partially on animal pollinators contain more than 90% of vitamin C, the whole quantity of Lycopene and almost the full quantity of the antioxidants β-cryptoxanthin and β-tocopherol, </vt:lpwstr>
  </property>
  <property fmtid="{D5CDD505-2E9C-101B-9397-08002B2CF9AE}" pid="411" name="ZOTERO_BREF_eh5HosYkHr1I_5">
    <vt:lpwstr>the majority of the lipid, vitamin A and related carotenoids, calcium and fluoride, and a large portion of folic acid. Ongoing pollinator decline may thus exacerbate current difficulties of providing a nutritionally adequate diet for the global human popu</vt:lpwstr>
  </property>
  <property fmtid="{D5CDD505-2E9C-101B-9397-08002B2CF9AE}" pid="412" name="ZOTERO_BREF_eh5HosYkHr1I_6">
    <vt:lpwstr>lation.","container-title":"PLOS ONE","DOI":"10.1371/journal.pone.0021363","ISSN":"1932-6203","issue":"6","journalAbbreviation":"PLOS ONE","language":"en","page":"e21363","publisher":"Public Library of Science","source":"PLoS Journals","title":"Contributi</vt:lpwstr>
  </property>
  <property fmtid="{D5CDD505-2E9C-101B-9397-08002B2CF9AE}" pid="413" name="ZOTERO_BREF_eh5HosYkHr1I_7">
    <vt:lpwstr>on of Pollinator-Mediated Crops to Nutrients in the Human Food Supply","volume":"6","author":[{"family":"Eilers","given":"Elisabeth J."},{"family":"Kremen","given":"Claire"},{"family":"Greenleaf","given":"Sarah Smith"},{"family":"Garber","given":"Andrea K</vt:lpwstr>
  </property>
  <property fmtid="{D5CDD505-2E9C-101B-9397-08002B2CF9AE}" pid="414" name="ZOTERO_BREF_eh5HosYkHr1I_8">
    <vt:lpwstr>."},{"family":"Klein","given":"Alexandra-Maria"}],"issued":{"date-parts":[["2011",6,22]]}}}],"schema":"https://github.com/citation-style-language/schema/raw/master/csl-citation.json"}</vt:lpwstr>
  </property>
  <property fmtid="{D5CDD505-2E9C-101B-9397-08002B2CF9AE}" pid="415" name="ZOTERO_BREF_fvtlwdbxkF7k_1">
    <vt:lpwstr>ZOTERO_ITEM CSL_CITATION {"citationID":"hKW9pUBl","properties":{"formattedCitation":"(Hallmann {\\i{}et al.}, 2017)","plainCitation":"(Hallmann et al., 2017)","noteIndex":0},"citationItems":[{"id":683,"uris":["http://zotero.org/users/9696131/items/H8U3N2R</vt:lpwstr>
  </property>
  <property fmtid="{D5CDD505-2E9C-101B-9397-08002B2CF9AE}" pid="416" name="ZOTERO_BREF_fvtlwdbxkF7k_10">
    <vt:lpwstr>n","given":"Dave"},{"family":"Kroon","given":"Hans","dropping-particle":"de"}],"issued":{"date-parts":[["2017",10,18]]}}}],"schema":"https://github.com/citation-style-language/schema/raw/master/csl-citation.json"}</vt:lpwstr>
  </property>
  <property fmtid="{D5CDD505-2E9C-101B-9397-08002B2CF9AE}" pid="417" name="ZOTERO_BREF_fvtlwdbxkF7k_2">
    <vt:lpwstr>5"],"itemData":{"id":683,"type":"article-journal","abstract":"Global declines in insects have sparked wide interest among scientists, politicians, and the general public. Loss of insect diversity and abundance is expected to provoke cascading effects on f</vt:lpwstr>
  </property>
  <property fmtid="{D5CDD505-2E9C-101B-9397-08002B2CF9AE}" pid="418" name="ZOTERO_BREF_fvtlwdbxkF7k_3">
    <vt:lpwstr>ood webs and to jeopardize ecosystem services. Our understanding of the extent and underlying causes of this decline is based on the abundance of single species or taxonomic groups only, rather than changes in insect biomass which is more relevant for eco</vt:lpwstr>
  </property>
  <property fmtid="{D5CDD505-2E9C-101B-9397-08002B2CF9AE}" pid="419" name="ZOTERO_BREF_fvtlwdbxkF7k_4">
    <vt:lpwstr>logical functioning. Here, we used a standardized protocol to measure total insect biomass using Malaise traps, deployed over 27 years in 63 nature protection areas in Germany (96 unique location-year combinations) to infer on the status and trend of loca</vt:lpwstr>
  </property>
  <property fmtid="{D5CDD505-2E9C-101B-9397-08002B2CF9AE}" pid="420" name="ZOTERO_BREF_fvtlwdbxkF7k_5">
    <vt:lpwstr>l entomofauna. Our analysis estimates a seasonal decline of 76%, and mid-summer decline of 82% in flying insect biomass over the 27 years of study. We show that this decline is apparent regardless of habitat type, while changes in weather, land use, and h</vt:lpwstr>
  </property>
  <property fmtid="{D5CDD505-2E9C-101B-9397-08002B2CF9AE}" pid="421" name="ZOTERO_BREF_fvtlwdbxkF7k_6">
    <vt:lpwstr>abitat characteristics cannot explain this overall decline. This yet unrecognized loss of insect biomass must be taken into account in evaluating declines in abundance of species depending on insects as a food source, and ecosystem functioning in the Euro</vt:lpwstr>
  </property>
  <property fmtid="{D5CDD505-2E9C-101B-9397-08002B2CF9AE}" pid="422" name="ZOTERO_BREF_fvtlwdbxkF7k_7">
    <vt:lpwstr>pean landscape.","container-title":"PLOS ONE","DOI":"10.1371/journal.pone.0185809","ISSN":"1932-6203","issue":"10","journalAbbreviation":"PLOS ONE","language":"en","page":"e0185809","publisher":"Public Library of Science","source":"PLoS Journals","title":</vt:lpwstr>
  </property>
  <property fmtid="{D5CDD505-2E9C-101B-9397-08002B2CF9AE}" pid="423" name="ZOTERO_BREF_fvtlwdbxkF7k_8">
    <vt:lpwstr>"More than 75 percent decline over 27 years in total flying insect biomass in protected areas","volume":"12","author":[{"family":"Hallmann","given":"Caspar A."},{"family":"Sorg","given":"Martin"},{"family":"Jongejans","given":"Eelke"},{"family":"Siepel","</vt:lpwstr>
  </property>
  <property fmtid="{D5CDD505-2E9C-101B-9397-08002B2CF9AE}" pid="424" name="ZOTERO_BREF_fvtlwdbxkF7k_9">
    <vt:lpwstr>given":"Henk"},{"family":"Hofland","given":"Nick"},{"family":"Schwan","given":"Heinz"},{"family":"Stenmans","given":"Werner"},{"family":"Müller","given":"Andreas"},{"family":"Sumser","given":"Hubert"},{"family":"Hörren","given":"Thomas"},{"family":"Goulso</vt:lpwstr>
  </property>
  <property fmtid="{D5CDD505-2E9C-101B-9397-08002B2CF9AE}" pid="425" name="ZOTERO_BREF_gsR7GWcfiwF5_1">
    <vt:lpwstr>ZOTERO_ITEM CSL_CITATION {"citationID":"7qHvQ4Jn","properties":{"formattedCitation":"(Leandro, Jay-Robert and Vergnes, 2017)","plainCitation":"(Leandro, Jay-Robert and Vergnes, 2017)","noteIndex":0},"citationItems":[{"id":53,"uris":["http://zotero.org/use</vt:lpwstr>
  </property>
  <property fmtid="{D5CDD505-2E9C-101B-9397-08002B2CF9AE}" pid="426" name="ZOTERO_BREF_gsR7GWcfiwF5_10">
    <vt:lpwstr>nsect conservation: A European scale analysis","title-short":"Bias and perspectives in insect conservation","volume":"215","author":[{"family":"Leandro","given":"Camila"},{"family":"Jay-Robert","given":"Pierre"},{"family":"Vergnes","given":"Alan"}],"issue</vt:lpwstr>
  </property>
  <property fmtid="{D5CDD505-2E9C-101B-9397-08002B2CF9AE}" pid="427" name="ZOTERO_BREF_gsR7GWcfiwF5_11">
    <vt:lpwstr>d":{"date-parts":[["2017",11,1]]}}}],"schema":"https://github.com/citation-style-language/schema/raw/master/csl-citation.json"}</vt:lpwstr>
  </property>
  <property fmtid="{D5CDD505-2E9C-101B-9397-08002B2CF9AE}" pid="428" name="ZOTERO_BREF_gsR7GWcfiwF5_2">
    <vt:lpwstr>rs/9696131/items/AWDGMDNU"],"itemData":{"id":53,"type":"article-journal","abstract":"Insects are among the most diverse and abundant organisms on Earth, and they play a major role in ecosystem functioning. To protect them from decline, some conservation m</vt:lpwstr>
  </property>
  <property fmtid="{D5CDD505-2E9C-101B-9397-08002B2CF9AE}" pid="429" name="ZOTERO_BREF_gsR7GWcfiwF5_3">
    <vt:lpwstr>easures have been put in place, based primarily on threatened species lists. This is the case in Europe, where 123 of the 105,000 known European insect species are currently protected. Yet how were these few species selected? Are those species representat</vt:lpwstr>
  </property>
  <property fmtid="{D5CDD505-2E9C-101B-9397-08002B2CF9AE}" pid="430" name="ZOTERO_BREF_gsR7GWcfiwF5_4">
    <vt:lpwstr>ive of the European entomofauna? Is it possible for a conservation policy based on the protection of only 0.12% of described species to be effective? In this study, we aimed to measure bias in the selection of species for conservation by comparing protect</vt:lpwstr>
  </property>
  <property fmtid="{D5CDD505-2E9C-101B-9397-08002B2CF9AE}" pid="431" name="ZOTERO_BREF_gsR7GWcfiwF5_5">
    <vt:lpwstr>ed and unprotected species in Europe. To this end, we considered 15 characteristics divided into five main categories: ‘Taxonomy’, ‘Morphology’, ‘Diet’, ‘Knowledge’ and ‘Distribution’. We investigated bias in species selection and found that protected spe</vt:lpwstr>
  </property>
  <property fmtid="{D5CDD505-2E9C-101B-9397-08002B2CF9AE}" pid="432" name="ZOTERO_BREF_gsR7GWcfiwF5_6">
    <vt:lpwstr>cies were significantly larger, better known, more widespread and more multicoloured than a randomly selected set of unprotected species. Moreover, butterflies, dragonflies and grasshoppers were overrepresented, as were nectarivorous and saproxylophagous </vt:lpwstr>
  </property>
  <property fmtid="{D5CDD505-2E9C-101B-9397-08002B2CF9AE}" pid="433" name="ZOTERO_BREF_gsR7GWcfiwF5_7">
    <vt:lpwstr>species. In contrast, Hymenopterans and Dipterans, together representing &gt;40% of European entomofauna, do not appear on the current list of protected species. To address this bias, we propose recommendations to improve the protection of insects at the Eur</vt:lpwstr>
  </property>
  <property fmtid="{D5CDD505-2E9C-101B-9397-08002B2CF9AE}" pid="434" name="ZOTERO_BREF_gsR7GWcfiwF5_8">
    <vt:lpwstr>opean scale, including making lists more ‘dynamic’, introducing new criteria, and a paradigm shift towards conserving assemblages and ecological function. Existing technical and societal means could be used to achieve an integrative conservation approach </vt:lpwstr>
  </property>
  <property fmtid="{D5CDD505-2E9C-101B-9397-08002B2CF9AE}" pid="435" name="ZOTERO_BREF_gsR7GWcfiwF5_9">
    <vt:lpwstr>for insects.","container-title":"Biological Conservation","DOI":"10.1016/j.biocon.2017.07.033","ISSN":"0006-3207","journalAbbreviation":"Biological Conservation","language":"en","page":"213-224","source":"ScienceDirect","title":"Bias and perspectives in i</vt:lpwstr>
  </property>
  <property fmtid="{D5CDD505-2E9C-101B-9397-08002B2CF9AE}" pid="436" name="ZOTERO_BREF_iFCXjJryKSKe_1">
    <vt:lpwstr>ZOTERO_ITEM CSL_CITATION {"citationID":"7HIa2vlZ","properties":{"formattedCitation":"(van der Sluijs, 2020)","plainCitation":"(van der Sluijs, 2020)","noteIndex":0},"citationItems":[{"id":770,"uris":["http://zotero.org/users/9696131/items/X4QF5DYN"],"item</vt:lpwstr>
  </property>
  <property fmtid="{D5CDD505-2E9C-101B-9397-08002B2CF9AE}" pid="437" name="ZOTERO_BREF_iFCXjJryKSKe_2">
    <vt:lpwstr>Data":{"id":770,"type":"article-journal","abstract":"The Earth’s entomofauna seems in an ongoing state of collapse. Insect decline could pose a global risk to key insect-mediated ecosystem functions and services such as soil and freshwater functions (nutr</vt:lpwstr>
  </property>
  <property fmtid="{D5CDD505-2E9C-101B-9397-08002B2CF9AE}" pid="438" name="ZOTERO_BREF_iFCXjJryKSKe_3">
    <vt:lpwstr>ient cycling, soil formation, decomposition, and water purification), biological pest control, pollination services and food web support that all are critical to ecosystem functioning, human health and human survival. At present the attention for insect d</vt:lpwstr>
  </property>
  <property fmtid="{D5CDD505-2E9C-101B-9397-08002B2CF9AE}" pid="439" name="ZOTERO_BREF_iFCXjJryKSKe_4">
    <vt:lpwstr>ecline is low in all domains, ranging from scientific research to policy-making to nature conservation. Scientists made urgent calls to prioritise insect conservation. An international treaty for global pollinator stewardship and pollinator ecosystem rest</vt:lpwstr>
  </property>
  <property fmtid="{D5CDD505-2E9C-101B-9397-08002B2CF9AE}" pid="440" name="ZOTERO_BREF_iFCXjJryKSKe_5">
    <vt:lpwstr>oration is urgently needed to counteract the current crisis. A review of insect pollinator conservation policies found that despite scientific calls and public outcry to develop polices that addresses declines, governments have not delivered such legislat</vt:lpwstr>
  </property>
  <property fmtid="{D5CDD505-2E9C-101B-9397-08002B2CF9AE}" pid="441" name="ZOTERO_BREF_iFCXjJryKSKe_6">
    <vt:lpwstr>ion, nor have they met basic monitoring needs recommended by experts.","collection-title":"Reflections on advances in health and environment research in the context of the COVID-19 pandemic","container-title":"Current Opinion in Environmental Sustainabili</vt:lpwstr>
  </property>
  <property fmtid="{D5CDD505-2E9C-101B-9397-08002B2CF9AE}" pid="442" name="ZOTERO_BREF_iFCXjJryKSKe_7">
    <vt:lpwstr>ty","DOI":"10.1016/j.cosust.2020.08.012","ISSN":"1877-3435","journalAbbreviation":"Current Opinion in Environmental Sustainability","page":"39-42","source":"ScienceDirect","title":"Insect decline, an emerging global environmental risk","volume":"46","auth</vt:lpwstr>
  </property>
  <property fmtid="{D5CDD505-2E9C-101B-9397-08002B2CF9AE}" pid="443" name="ZOTERO_BREF_iFCXjJryKSKe_8">
    <vt:lpwstr>or":[{"family":"Sluijs","given":"Jeroen P","non-dropping-particle":"van der"}],"issued":{"date-parts":[["2020",10,1]]}}}],"schema":"https://github.com/citation-style-language/schema/raw/master/csl-citation.json"}</vt:lpwstr>
  </property>
  <property fmtid="{D5CDD505-2E9C-101B-9397-08002B2CF9AE}" pid="444" name="ZOTERO_BREF_ivK1MdsZ1I0s_1">
    <vt:lpwstr>ZOTERO_ITEM CSL_CITATION {"citationID":"rxepj6gb","properties":{"formattedCitation":"(van der Sluijs and Vaage, 2016)","plainCitation":"(van der Sluijs and Vaage, 2016)","noteIndex":0},"citationItems":[{"id":797,"uris":["http://zotero.org/users/9696131/it</vt:lpwstr>
  </property>
  <property fmtid="{D5CDD505-2E9C-101B-9397-08002B2CF9AE}" pid="445" name="ZOTERO_BREF_ivK1MdsZ1I0s_10">
    <vt:lpwstr>Need for Holistic Global Stewardship","title-short":"Pollinators and Global Food Security","volume":"1","author":[{"family":"Sluijs","given":"Jeroen P.","non-dropping-particle":"van der"},{"family":"Vaage","given":"Nora S."}],"issued":{"date-parts":[["201</vt:lpwstr>
  </property>
  <property fmtid="{D5CDD505-2E9C-101B-9397-08002B2CF9AE}" pid="446" name="ZOTERO_BREF_ivK1MdsZ1I0s_11">
    <vt:lpwstr>6",6,1]]}}}],"schema":"https://github.com/citation-style-language/schema/raw/master/csl-citation.json"}</vt:lpwstr>
  </property>
  <property fmtid="{D5CDD505-2E9C-101B-9397-08002B2CF9AE}" pid="447" name="ZOTERO_BREF_ivK1MdsZ1I0s_2">
    <vt:lpwstr>ems/YNGZI8XQ"],"itemData":{"id":797,"type":"article-journal","abstract":"Over the past decades, both wild and domesticated insect pollinators are in dramatic decline, which puts at stake the existence of species, ecosystem resilience and global food secur</vt:lpwstr>
  </property>
  <property fmtid="{D5CDD505-2E9C-101B-9397-08002B2CF9AE}" pid="448" name="ZOTERO_BREF_ivK1MdsZ1I0s_3">
    <vt:lpwstr>ity. Globally, 87 of major food crops depend on animal pollination. Together these account for 35 % of the world food production volume. Pollinator mediated crops are indispensable for essential micronutrients in the human diet. Many ornamental plants as </vt:lpwstr>
  </property>
  <property fmtid="{D5CDD505-2E9C-101B-9397-08002B2CF9AE}" pid="449" name="ZOTERO_BREF_ivK1MdsZ1I0s_4">
    <vt:lpwstr>well as crops for fibre, fodder, biofuels, timber and phytopharmaceuticals also depend on insect pollinators. This article aims to map the current situation of pollinators worldwide, with a focus on the critical role of pollinators in the human food chain</vt:lpwstr>
  </property>
  <property fmtid="{D5CDD505-2E9C-101B-9397-08002B2CF9AE}" pid="450" name="ZOTERO_BREF_ivK1MdsZ1I0s_5">
    <vt:lpwstr> and ecosystem sustainability, their intrinsic and extrinsic value, as well as the causes of their declines and the interventions needed to conserve them, in order to develop an argument for the importance of conserving and restoring pollinator population</vt:lpwstr>
  </property>
  <property fmtid="{D5CDD505-2E9C-101B-9397-08002B2CF9AE}" pid="451" name="ZOTERO_BREF_ivK1MdsZ1I0s_6">
    <vt:lpwstr>s and diversity. The present pollinator crisis threatens global and local food security, can worsen the problems of hidden hunger, erodes ecosystem resilience, and can destabilise ecosystems that form our life support system. An integrated approach that s</vt:lpwstr>
  </property>
  <property fmtid="{D5CDD505-2E9C-101B-9397-08002B2CF9AE}" pid="452" name="ZOTERO_BREF_ivK1MdsZ1I0s_7">
    <vt:lpwstr>imultaneously addresses the key drivers is needed. This includes creation and restoration of floral and nesting resources, a global phase out of prophylactic use of neonicotinoids and fipronil, improvement of test protocols in authorisation of agrochemica</vt:lpwstr>
  </property>
  <property fmtid="{D5CDD505-2E9C-101B-9397-08002B2CF9AE}" pid="453" name="ZOTERO_BREF_ivK1MdsZ1I0s_8">
    <vt:lpwstr>ls, and restoration and maintenance of independence in regulatory science. The authors argue that an international treaty for global pollinator stewardship and pollinator ecosystem restoration should be initiated in order to systemically counteract the cu</vt:lpwstr>
  </property>
  <property fmtid="{D5CDD505-2E9C-101B-9397-08002B2CF9AE}" pid="454" name="ZOTERO_BREF_ivK1MdsZ1I0s_9">
    <vt:lpwstr>rrent crisis.","container-title":"Food Ethics","DOI":"10.1007/s41055-016-0003-z","ISSN":"2364-6861","issue":"1","journalAbbreviation":"Food ethics","language":"en","page":"75-91","source":"Springer Link","title":"Pollinators and Global Food Security: the </vt:lpwstr>
  </property>
  <property fmtid="{D5CDD505-2E9C-101B-9397-08002B2CF9AE}" pid="455" name="ZOTERO_BREF_jXjRFa5pT2EP_1">
    <vt:lpwstr>ZOTERO_ITEM CSL_CITATION {"citationID":"Jzr6yrHC","properties":{"formattedCitation":"(Daniel {\\i{}et al.}, 2022)","plainCitation":"(Daniel et al., 2022)","noteIndex":0},"citationItems":[{"id":27,"uris":["http://zotero.org/users/9696131/items/M676938T"],"</vt:lpwstr>
  </property>
  <property fmtid="{D5CDD505-2E9C-101B-9397-08002B2CF9AE}" pid="456" name="ZOTERO_BREF_jXjRFa5pT2EP_10">
    <vt:lpwstr>as e abióticas influenciam fortemente os padrões de diversidade e distribuição espacial. No entanto, poucos trabalhos analisam a interação e o efeito das variáveis ambientais na diversidade numa escala espacial e temporal fina. Nesse trabalho, avaliamos a</vt:lpwstr>
  </property>
  <property fmtid="{D5CDD505-2E9C-101B-9397-08002B2CF9AE}" pid="457" name="ZOTERO_BREF_jXjRFa5pT2EP_11">
    <vt:lpwstr> influência do tipo de solo, cobertura da vegetação e temperatura na diversidade e estrutura funcional de uma assembleia de besouros rola‐bostas. As espécies de besouros rola‐bostas foram coletadas usando armadilhas de queda iscadas com fezes de bovinos e</vt:lpwstr>
  </property>
  <property fmtid="{D5CDD505-2E9C-101B-9397-08002B2CF9AE}" pid="458" name="ZOTERO_BREF_jXjRFa5pT2EP_12">
    <vt:lpwstr>m solos arenosos e argilosos em vegetação aberta e fechada na Reserva de Mkhuze, KwaZulu‐Natal, África do Sul. Usamos PERMANOVA, PERMDISP e NMDS para analisar a diferença na composição das espécies entre os tipos de solos e tipos vegetacionais. Para testa</vt:lpwstr>
  </property>
  <property fmtid="{D5CDD505-2E9C-101B-9397-08002B2CF9AE}" pid="459" name="ZOTERO_BREF_jXjRFa5pT2EP_13">
    <vt:lpwstr>r o efeito de variáveis ambientais sobre a riqueza das espécies e abundância utilizamos modelos generalizados de quadrados mínimos. Por último, usamos a análise bipartida para avaliar a modularidade potencial da rede. Foram coletados 1439 espécimes perten</vt:lpwstr>
  </property>
  <property fmtid="{D5CDD505-2E9C-101B-9397-08002B2CF9AE}" pid="460" name="ZOTERO_BREF_jXjRFa5pT2EP_14">
    <vt:lpwstr>centes a 27 espécies e 13 gêneros. A composição das espécies diferiu entre as variáveis ambientais. O tipo de solo foi o fator mais importante para as mudanças na composição das espécies de besouro rola‐bostas. A riqueza e abundância de espécies foram inf</vt:lpwstr>
  </property>
  <property fmtid="{D5CDD505-2E9C-101B-9397-08002B2CF9AE}" pid="461" name="ZOTERO_BREF_jXjRFa5pT2EP_15">
    <vt:lpwstr>luenciadas pela interação entre o tipo de solo e a cobertura vegetal. A combinação de preferências microambientais potencialmente influenciou a diversidade da assembleia de besouros rola‐bostas e a estrutura funcional. A combinação de todas essas preferên</vt:lpwstr>
  </property>
  <property fmtid="{D5CDD505-2E9C-101B-9397-08002B2CF9AE}" pid="462" name="ZOTERO_BREF_jXjRFa5pT2EP_16">
    <vt:lpwstr>cias pode atuar como um mecanismo de diluição da competição interespecífica em condições de habitat saturado, reduzindo o número de espécies que potencialmente interagem e gerando uma estrutura de rede modular da assembleia.","container-title":"Austral Ec</vt:lpwstr>
  </property>
  <property fmtid="{D5CDD505-2E9C-101B-9397-08002B2CF9AE}" pid="463" name="ZOTERO_BREF_jXjRFa5pT2EP_17">
    <vt:lpwstr>ology","DOI":"10.1111/aec.13138","ISSN":"1442-9985, 1442-9993","issue":"1","journalAbbreviation":"Austral Ecology","language":"en","page":"79-91","source":"DOI.org (Crossref)","title":"Soil type, vegetation cover and temperature determinants of the divers</vt:lpwstr>
  </property>
  <property fmtid="{D5CDD505-2E9C-101B-9397-08002B2CF9AE}" pid="464" name="ZOTERO_BREF_jXjRFa5pT2EP_18">
    <vt:lpwstr>ity and structure of dung beetle assemblages in a South African open woodland and closed canopy mosaic","volume":"47","author":[{"family":"Daniel","given":"Gimo M."},{"family":"Noriega","given":"Jorge Ari"},{"family":"Da Silva","given":"Pedro G."},{"famil</vt:lpwstr>
  </property>
  <property fmtid="{D5CDD505-2E9C-101B-9397-08002B2CF9AE}" pid="465" name="ZOTERO_BREF_jXjRFa5pT2EP_19">
    <vt:lpwstr>y":"Deschodt","given":"Christian M."},{"family":"Sole","given":"Catherine L."},{"family":"Scholtz","given":"Clarke H."},{"family":"Davis","given":"Adrian L. V."}],"issued":{"date-parts":[["2022",2]]}}}],"schema":"https://github.com/citation-style-language</vt:lpwstr>
  </property>
  <property fmtid="{D5CDD505-2E9C-101B-9397-08002B2CF9AE}" pid="466" name="ZOTERO_BREF_jXjRFa5pT2EP_2">
    <vt:lpwstr>itemData":{"id":27,"type":"article-journal","abstract":"Abstract\n            Regional biogeographical patterns result from a complex combination across habitat, climate and environmental variables. Biotic and abiotic variables strongly influence the dive</vt:lpwstr>
  </property>
  <property fmtid="{D5CDD505-2E9C-101B-9397-08002B2CF9AE}" pid="467" name="ZOTERO_BREF_jXjRFa5pT2EP_20">
    <vt:lpwstr>/schema/raw/master/csl-citation.json"}</vt:lpwstr>
  </property>
  <property fmtid="{D5CDD505-2E9C-101B-9397-08002B2CF9AE}" pid="468" name="ZOTERO_BREF_jXjRFa5pT2EP_3">
    <vt:lpwstr>rsity and spatial distribution patterns. However, very few studies analyse the close interaction and effect of environmental variables on diversity at fine spatiotemporal scales. In this study, we evaluated the influence of soil type, vegetation cover and</vt:lpwstr>
  </property>
  <property fmtid="{D5CDD505-2E9C-101B-9397-08002B2CF9AE}" pid="469" name="ZOTERO_BREF_jXjRFa5pT2EP_4">
    <vt:lpwstr> temperature on species diversity and functional structure of dung beetle assemblages. Dung beetle species were sampled using pitfall traps baited with cattle dung from sandy and clay soils in open woodland and closed canopy areas in Mkhuze Game Reserve, </vt:lpwstr>
  </property>
  <property fmtid="{D5CDD505-2E9C-101B-9397-08002B2CF9AE}" pid="470" name="ZOTERO_BREF_jXjRFa5pT2EP_5">
    <vt:lpwstr>KwaZulu‐Natal, South Africa. We performed a PERMANOVA, a PERMDISP and an NMDS to analyse differences in species composition between soil and vegetation cover types. To test the effect of environmental variables on species richness and abundance, we perfor</vt:lpwstr>
  </property>
  <property fmtid="{D5CDD505-2E9C-101B-9397-08002B2CF9AE}" pid="471" name="ZOTERO_BREF_jXjRFa5pT2EP_6">
    <vt:lpwstr>med a generalised least squares model. Lastly, we searched for nodes using a bipartite analysis to evaluate network’s potential modularity. We collected 1439 specimens comprising 27 species and 13 genera. Species composition differed between environmental</vt:lpwstr>
  </property>
  <property fmtid="{D5CDD505-2E9C-101B-9397-08002B2CF9AE}" pid="472" name="ZOTERO_BREF_jXjRFa5pT2EP_7">
    <vt:lpwstr> variables. Soil type was the most important driver for changes in dung beetle species composition. Species richness and abundance were influenced by the interaction between soil type and vegetation cover. The combination of microenvironmental preferences</vt:lpwstr>
  </property>
  <property fmtid="{D5CDD505-2E9C-101B-9397-08002B2CF9AE}" pid="473" name="ZOTERO_BREF_jXjRFa5pT2EP_8">
    <vt:lpwstr> potentially influenced the dung beetle assemblage diversity and functional structure. Combining all these preferences may act as a dilution mechanism of interspecific competition in saturated habitat conditions, reducing the number of species that potent</vt:lpwstr>
  </property>
  <property fmtid="{D5CDD505-2E9C-101B-9397-08002B2CF9AE}" pid="474" name="ZOTERO_BREF_jXjRFa5pT2EP_9">
    <vt:lpwstr>ially interact and generating a modular network structure of the assemblage.\n          , \n            Resumo\n            Os padrões biogeográficos regionais resultam de uma combinação complexa de habitats, clima e variáveis ambientais. Variáveis biótic</vt:lpwstr>
  </property>
  <property fmtid="{D5CDD505-2E9C-101B-9397-08002B2CF9AE}" pid="475" name="ZOTERO_BREF_jmZcBj4poQDN_1">
    <vt:lpwstr>ZOTERO_ITEM CSL_CITATION {"citationID":"jlyZ6MHo","properties":{"formattedCitation":"(New, 2007)","plainCitation":"(New, 2007)","noteIndex":0},"citationItems":[{"id":817,"uris":["http://zotero.org/users/9696131/items/CTYA5GBP"],"itemData":{"id":817,"type"</vt:lpwstr>
  </property>
  <property fmtid="{D5CDD505-2E9C-101B-9397-08002B2CF9AE}" pid="476" name="ZOTERO_BREF_jmZcBj4poQDN_2">
    <vt:lpwstr>:"chapter","abstract":"Many biologists claim that beetles are the most diverse of all animal groups, with the number of described forms commonly cited as around 350,000. Whether or not they will prove eventually to be outnumbered in species by Hymenoptera</vt:lpwstr>
  </property>
  <property fmtid="{D5CDD505-2E9C-101B-9397-08002B2CF9AE}" pid="477" name="ZOTERO_BREF_jmZcBj4poQDN_3">
    <vt:lpwstr> (with their vast array of tiny parasitic taxa still largely not enumerated), Coleoptera are undoubtedly enormously rich in species and widespread in many terrestrial and freshwater environments throughout the world. As a consequence of the widespread kno</vt:lpwstr>
  </property>
  <property fmtid="{D5CDD505-2E9C-101B-9397-08002B2CF9AE}" pid="478" name="ZOTERO_BREF_jmZcBj4poQDN_4">
    <vt:lpwstr>wledge that Charles Darwin was a beetle enthusiast as a young man, of Haldane’s comment about the likings of the Creator, and of Erwin’s (1982) focus on tropical beetles to estimate wider species abundance, as well as around two centuries of hobbyist and </vt:lpwstr>
  </property>
  <property fmtid="{D5CDD505-2E9C-101B-9397-08002B2CF9AE}" pid="479" name="ZOTERO_BREF_jmZcBj4poQDN_5">
    <vt:lpwstr>collector interests, beetles are amongst the most popular insects. Their richness is acknowledged widely as valuable both per se and in wider evaluations of ecological condition. Beetles are important also in a variety of other applied and more esoteric c</vt:lpwstr>
  </property>
  <property fmtid="{D5CDD505-2E9C-101B-9397-08002B2CF9AE}" pid="480" name="ZOTERO_BREF_jmZcBj4poQDN_6">
    <vt:lpwstr>ontexts.","container-title":"Beetle Conservation","DOI":"10.1007/978-1-4020-6047-2_1","ISBN":"978-1-4020-6047-2","language":"en","page":"1-4","publisher":"Springer Netherlands","publisher-place":"Dordrecht","source":"Springer Link","title":"Beetles and co</vt:lpwstr>
  </property>
  <property fmtid="{D5CDD505-2E9C-101B-9397-08002B2CF9AE}" pid="481" name="ZOTERO_BREF_jmZcBj4poQDN_7">
    <vt:lpwstr>nservation","URL":"https://doi.org/10.1007/978-1-4020-6047-2_1","author":[{"family":"New","given":"T. R."}],"editor":[{"family":"New","given":"T. R."}],"accessed":{"date-parts":[["2026",4,6]]},"issued":{"date-parts":[["2007"]]}}}],"schema":"https://github</vt:lpwstr>
  </property>
  <property fmtid="{D5CDD505-2E9C-101B-9397-08002B2CF9AE}" pid="482" name="ZOTERO_BREF_jmZcBj4poQDN_8">
    <vt:lpwstr>.com/citation-style-language/schema/raw/master/csl-citation.json"}</vt:lpwstr>
  </property>
  <property fmtid="{D5CDD505-2E9C-101B-9397-08002B2CF9AE}" pid="483" name="ZOTERO_BREF_kaGCzAgLHfDN_1">
    <vt:lpwstr>ZOTERO_ITEM CSL_CITATION {"citationID":"Zg5e4Hk3","properties":{"formattedCitation":"(Goulson, 2019)","plainCitation":"(Goulson, 2019)","noteIndex":0},"citationItems":[{"id":788,"uris":["http://zotero.org/users/9696131/items/3SPLIVFS"],"itemData":{"id":78</vt:lpwstr>
  </property>
  <property fmtid="{D5CDD505-2E9C-101B-9397-08002B2CF9AE}" pid="484" name="ZOTERO_BREF_kaGCzAgLHfDN_10">
    <vt:lpwstr>ps://github.com/citation-style-language/schema/raw/master/csl-citation.json"}</vt:lpwstr>
  </property>
  <property fmtid="{D5CDD505-2E9C-101B-9397-08002B2CF9AE}" pid="485" name="ZOTERO_BREF_kaGCzAgLHfDN_2">
    <vt:lpwstr>8,"type":"article-journal","abstract":"&lt;h2&gt;Summary&lt;/h2&gt;&lt;p&gt;The majority of conservation efforts and public attention are focused on large, charismatic mammals and birds such as tigers, pandas and penguins, yet the bulk of animal life, whether measured by b</vt:lpwstr>
  </property>
  <property fmtid="{D5CDD505-2E9C-101B-9397-08002B2CF9AE}" pid="486" name="ZOTERO_BREF_kaGCzAgLHfDN_3">
    <vt:lpwstr>iomass, numerical abundance or numbers of species, consists of invertebrates such as insects. Arguably, these innumerable little creatures are far more important for the functioning of ecosystems than their furry or feathered brethren, but until recently </vt:lpwstr>
  </property>
  <property fmtid="{D5CDD505-2E9C-101B-9397-08002B2CF9AE}" pid="487" name="ZOTERO_BREF_kaGCzAgLHfDN_4">
    <vt:lpwstr>we had few long-term data on their population trends. Recent studies from Germany and Puerto Rico suggest that insects may be in a state of catastrophic population collapse: the German data describe a 76% decline in biomass over 26 years, while the Puerto</vt:lpwstr>
  </property>
  <property fmtid="{D5CDD505-2E9C-101B-9397-08002B2CF9AE}" pid="488" name="ZOTERO_BREF_kaGCzAgLHfDN_5">
    <vt:lpwstr> Rican study estimates a decline of between 75% and 98% over 35 years. Corroborative evidence, for example from butterflies in Europe and California (which both show slightly less dramatic reductions in abundance), suggest that these declines are not isol</vt:lpwstr>
  </property>
  <property fmtid="{D5CDD505-2E9C-101B-9397-08002B2CF9AE}" pid="489" name="ZOTERO_BREF_kaGCzAgLHfDN_6">
    <vt:lpwstr>ated. The causes are much debated, but almost certainly include habitat loss, chronic exposure to pesticides, and climate change. The consequences are clear; insects are integral to every terrestrial food web, being food for numerous birds, bats, reptiles</vt:lpwstr>
  </property>
  <property fmtid="{D5CDD505-2E9C-101B-9397-08002B2CF9AE}" pid="490" name="ZOTERO_BREF_kaGCzAgLHfDN_7">
    <vt:lpwstr>, amphibians and fish, and performing vital roles such as pollination, pest control and nutrient recycling. Terrestrial and freshwater ecosystems will collapse without insects. These studies are a warning that we may have failed to appreciate the full sca</vt:lpwstr>
  </property>
  <property fmtid="{D5CDD505-2E9C-101B-9397-08002B2CF9AE}" pid="491" name="ZOTERO_BREF_kaGCzAgLHfDN_8">
    <vt:lpwstr>le and pace of environmental degradation caused by human activities in the Anthropocene.&lt;/p&gt;","container-title":"Current Biology","DOI":"10.1016/j.cub.2019.06.069","ISSN":"0960-9822","issue":"19","journalAbbreviation":"Current Biology","language":"English</vt:lpwstr>
  </property>
  <property fmtid="{D5CDD505-2E9C-101B-9397-08002B2CF9AE}" pid="492" name="ZOTERO_BREF_kaGCzAgLHfDN_9">
    <vt:lpwstr>","page":"R967-R971","PMID":"31593678","publisher":"Elsevier","source":"www.cell.com","title":"The insect apocalypse, and why it matters","volume":"29","author":[{"family":"Goulson","given":"Dave"}],"issued":{"date-parts":[["2019",10,7]]}}}],"schema":"htt</vt:lpwstr>
  </property>
  <property fmtid="{D5CDD505-2E9C-101B-9397-08002B2CF9AE}" pid="493" name="ZOTERO_BREF_lHmEfIOVyVvY_1">
    <vt:lpwstr>ZOTERO_ITEM CSL_CITATION {"citationID":"GGNnhKeC","properties":{"formattedCitation":"(Kremen and Chaplin-Kramer, 2007; Oberhauser and Guiney, 2009)","plainCitation":"(Kremen and Chaplin-Kramer, 2007; Oberhauser and Guiney, 2009)","noteIndex":0},"citationI</vt:lpwstr>
  </property>
  <property fmtid="{D5CDD505-2E9C-101B-9397-08002B2CF9AE}" pid="494" name="ZOTERO_BREF_lHmEfIOVyVvY_10">
    <vt:lpwstr>DOI.org (Crossref)","title":"Insects as flagship conservation species","volume":"1","author":[{"family":"Oberhauser","given":"Karen"},{"family":"Guiney","given":"Margaret"}],"issued":{"date-parts":[["2009"]]}}}],"schema":"https://github.com/citation-style</vt:lpwstr>
  </property>
  <property fmtid="{D5CDD505-2E9C-101B-9397-08002B2CF9AE}" pid="495" name="ZOTERO_BREF_lHmEfIOVyVvY_11">
    <vt:lpwstr>-language/schema/raw/master/csl-citation.json"}</vt:lpwstr>
  </property>
  <property fmtid="{D5CDD505-2E9C-101B-9397-08002B2CF9AE}" pid="496" name="ZOTERO_BREF_lHmEfIOVyVvY_2">
    <vt:lpwstr>tems":[{"id":42,"uris":["http://zotero.org/users/9696131/items/YVH8JF8K"],"itemData":{"id":42,"type":"chapter","container-title":"Insect Conservation Biology","ISBN":"978-1-84593-254-1","language":"en","note":"DOI: 10.1079/9781845932541.0000","page":"349-</vt:lpwstr>
  </property>
  <property fmtid="{D5CDD505-2E9C-101B-9397-08002B2CF9AE}" pid="497" name="ZOTERO_BREF_lHmEfIOVyVvY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498" name="ZOTERO_BREF_lHmEfIOVyVvY_4">
    <vt:lpwstr>,"author":[{"family":"Kremen","given":"Claire"},{"family":"Chaplin-Kramer","given":"Rebecca"}],"accessed":{"date-parts":[["2023",6,18]]},"issued":{"date-parts":[["2007",6,27]]}}},{"id":49,"uris":["http://zotero.org/users/9696131/items/JBNZLHQ5"],"itemData</vt:lpwstr>
  </property>
  <property fmtid="{D5CDD505-2E9C-101B-9397-08002B2CF9AE}" pid="499" name="ZOTERO_BREF_lHmEfIOVyVvY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500" name="ZOTERO_BREF_lHmEfIOVyVvY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501" name="ZOTERO_BREF_lHmEfIOVyVvY_7">
    <vt:lpwstr> 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502" name="ZOTERO_BREF_lHmEfIOVyVvY_8">
    <vt:lpwstr>vide a case study that illustrates ways in which these efforts have wide-reaching conservation and education impacts. Our goals are to expand insect conservation efforts and to motivate entomologists and conservationists in general to utilize appropriate </vt:lpwstr>
  </property>
  <property fmtid="{D5CDD505-2E9C-101B-9397-08002B2CF9AE}" pid="503" name="ZOTERO_BREF_lHmEfIOVyVvY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504" name="ZOTERO_BREF_lyup5RFhM5iJ_1">
    <vt:lpwstr>ZOTERO_ITEM CSL_CITATION {"citationID":"gu0c235K","properties":{"formattedCitation":"(McKenna and Farrell, 2009)","plainCitation":"(McKenna and Farrell, 2009)","noteIndex":0},"citationItems":[{"id":7,"uris":["http://zotero.org/users/9696131/items/P8BRTC9W</vt:lpwstr>
  </property>
  <property fmtid="{D5CDD505-2E9C-101B-9397-08002B2CF9AE}" pid="505" name="ZOTERO_BREF_lyup5RFhM5iJ_2">
    <vt:lpwstr>"],"itemData":{"id":7,"type":"chapter","container-title":"Timetree of Life","ISBN":"978-0-19-156015-6","language":"eng","page":"278-289","publisher":"Oxford University Press","publisher-place":"Oxford","source":"K10plus ISBN","title":"Beetles (Coleoptera)</vt:lpwstr>
  </property>
  <property fmtid="{D5CDD505-2E9C-101B-9397-08002B2CF9AE}" pid="506" name="ZOTERO_BREF_lyup5RFhM5iJ_3">
    <vt:lpwstr>","author":[{"family":"McKenna","given":"Duane D."},{"family":"Farrell","given":"Brian D."}],"editor":[{"family":"Hedges","given":"S. Blair"},{"family":"Kumar","given":"Sudhir"}],"issued":{"date-parts":[["2009"]]}}}],"schema":"https://github.com/citation-</vt:lpwstr>
  </property>
  <property fmtid="{D5CDD505-2E9C-101B-9397-08002B2CF9AE}" pid="507" name="ZOTERO_BREF_lyup5RFhM5iJ_4">
    <vt:lpwstr>style-language/schema/raw/master/csl-citation.json"}</vt:lpwstr>
  </property>
  <property fmtid="{D5CDD505-2E9C-101B-9397-08002B2CF9AE}" pid="508" name="ZOTERO_BREF_m2NjV98Dmg9R_1">
    <vt:lpwstr>ZOTERO_ITEM CSL_CITATION {"citationID":"QoWAeQrD","properties":{"formattedCitation":"(Donkersley {\\i{}et al.}, 2022)","plainCitation":"(Donkersley et al., 2022)","noteIndex":0},"citationItems":[{"id":67,"uris":["http://zotero.org/users/9696131/items/JLRX</vt:lpwstr>
  </property>
  <property fmtid="{D5CDD505-2E9C-101B-9397-08002B2CF9AE}" pid="509" name="ZOTERO_BREF_m2NjV98Dmg9R_10">
    <vt:lpwstr>","language":"en","note":"_eprint: https://onlinelibrary.wiley.com/doi/pdf/10.1002/ece3.9417","page":"e9417","source":"Wiley Online Library","title":"Global insect decline is the result of wilful political failure: A battle plan for entomology","title-sho</vt:lpwstr>
  </property>
  <property fmtid="{D5CDD505-2E9C-101B-9397-08002B2CF9AE}" pid="510" name="ZOTERO_BREF_m2NjV98Dmg9R_11">
    <vt:lpwstr>rt":"Global insect decline is the result of wilful political failure","volume":"12","author":[{"family":"Donkersley","given":"Philip"},{"family":"Ashton","given":"Louise"},{"family":"Lamarre","given":"Greg P. A."},{"family":"Segar","given":"Simon"}],"issu</vt:lpwstr>
  </property>
  <property fmtid="{D5CDD505-2E9C-101B-9397-08002B2CF9AE}" pid="511" name="ZOTERO_BREF_m2NjV98Dmg9R_12">
    <vt:lpwstr>ed":{"date-parts":[["2022"]]}}}],"schema":"https://github.com/citation-style-language/schema/raw/master/csl-citation.json"}</vt:lpwstr>
  </property>
  <property fmtid="{D5CDD505-2E9C-101B-9397-08002B2CF9AE}" pid="512" name="ZOTERO_BREF_m2NjV98Dmg9R_2">
    <vt:lpwstr>E4VU"],"itemData":{"id":67,"type":"article-journal","abstract":"The Millennium Ecosystem Assessment assessed ecosystem change, human wellbeing and scientific evidence for sustainable use of biological systems. Despite intergovernmental acknowledgement of </vt:lpwstr>
  </property>
  <property fmtid="{D5CDD505-2E9C-101B-9397-08002B2CF9AE}" pid="513" name="ZOTERO_BREF_m2NjV98Dmg9R_3">
    <vt:lpwstr>the problem, global ecological decline has continued, including declines in insect biodiversity, which has received much media attention in recent years. Several roadmaps to averting biological declines have failed due to various economic and political fa</vt:lpwstr>
  </property>
  <property fmtid="{D5CDD505-2E9C-101B-9397-08002B2CF9AE}" pid="514" name="ZOTERO_BREF_m2NjV98Dmg9R_4">
    <vt:lpwstr>ctors, and so biodiversity loss continues, driven by several interacting human pressures. Humans are innately linked with nature but tend to take it for granted. The benefits we gain from the insect world are broad, yet aversion or phobias of invertebrate</vt:lpwstr>
  </property>
  <property fmtid="{D5CDD505-2E9C-101B-9397-08002B2CF9AE}" pid="515" name="ZOTERO_BREF_m2NjV98Dmg9R_5">
    <vt:lpwstr>s are common, and stand firmly in the path of their successful conservation. Providing an integrated synthesis for policy teams, conservation NGOs, academic researchers and those interested in public engagement, this article considers: (1) The lack of pro</vt:lpwstr>
  </property>
  <property fmtid="{D5CDD505-2E9C-101B-9397-08002B2CF9AE}" pid="516" name="ZOTERO_BREF_m2NjV98Dmg9R_6">
    <vt:lpwstr>gress to preserve and protect insects. (2) Examples relating to insect decline and contributions insects make to people worldwide, and consequently what we stand to lose. (3) How to engage the public, governmental organizations and researchers through “in</vt:lpwstr>
  </property>
  <property fmtid="{D5CDD505-2E9C-101B-9397-08002B2CF9AE}" pid="517" name="ZOTERO_BREF_m2NjV98Dmg9R_7">
    <vt:lpwstr>sect contributions to people” to better address insect declines. International political will has consistently acknowledged the existence of biodiversity decline, but apart from a few narrow cases of charismatic megafauna, little meaningful change has bee</vt:lpwstr>
  </property>
  <property fmtid="{D5CDD505-2E9C-101B-9397-08002B2CF9AE}" pid="518" name="ZOTERO_BREF_m2NjV98Dmg9R_8">
    <vt:lpwstr>n achieved. Public values are reflected in political willpower, the progress being made across the world, changing views on insects in the public should initiate a much-needed political sea-change. Taking both existing activity and required future actions</vt:lpwstr>
  </property>
  <property fmtid="{D5CDD505-2E9C-101B-9397-08002B2CF9AE}" pid="519" name="ZOTERO_BREF_m2NjV98Dmg9R_9">
    <vt:lpwstr>, we outline an entomologist's “battle plan” to enormously expand our efforts and become the champions of insect conservation that the natural world needs.","container-title":"Ecology and Evolution","DOI":"10.1002/ece3.9417","ISSN":"2045-7758","issue":"10</vt:lpwstr>
  </property>
  <property fmtid="{D5CDD505-2E9C-101B-9397-08002B2CF9AE}" pid="520" name="ZOTERO_BREF_n9Uwua2FxuY6_1">
    <vt:lpwstr>ZOTERO_ITEM CSL_CITATION {"citationID":"3mWailiy","properties":{"formattedCitation":"(Daniel {\\i{}et al.}, 2022)","plainCitation":"(Daniel et al., 2022)","noteIndex":0},"citationItems":[{"id":27,"uris":["http://zotero.org/users/9696131/items/M676938T"],"</vt:lpwstr>
  </property>
  <property fmtid="{D5CDD505-2E9C-101B-9397-08002B2CF9AE}" pid="521" name="ZOTERO_BREF_n9Uwua2FxuY6_10">
    <vt:lpwstr>as e abióticas influenciam fortemente os padrões de diversidade e distribuição espacial. No entanto, poucos trabalhos analisam a interação e o efeito das variáveis ambientais na diversidade numa escala espacial e temporal fina. Nesse trabalho, avaliamos a</vt:lpwstr>
  </property>
  <property fmtid="{D5CDD505-2E9C-101B-9397-08002B2CF9AE}" pid="522" name="ZOTERO_BREF_n9Uwua2FxuY6_11">
    <vt:lpwstr> influência do tipo de solo, cobertura da vegetação e temperatura na diversidade e estrutura funcional de uma assembleia de besouros rola‐bostas. As espécies de besouros rola‐bostas foram coletadas usando armadilhas de queda iscadas com fezes de bovinos e</vt:lpwstr>
  </property>
  <property fmtid="{D5CDD505-2E9C-101B-9397-08002B2CF9AE}" pid="523" name="ZOTERO_BREF_n9Uwua2FxuY6_12">
    <vt:lpwstr>m solos arenosos e argilosos em vegetação aberta e fechada na Reserva de Mkhuze, KwaZulu‐Natal, África do Sul. Usamos PERMANOVA, PERMDISP e NMDS para analisar a diferença na composição das espécies entre os tipos de solos e tipos vegetacionais. Para testa</vt:lpwstr>
  </property>
  <property fmtid="{D5CDD505-2E9C-101B-9397-08002B2CF9AE}" pid="524" name="ZOTERO_BREF_n9Uwua2FxuY6_13">
    <vt:lpwstr>r o efeito de variáveis ambientais sobre a riqueza das espécies e abundância utilizamos modelos generalizados de quadrados mínimos. Por último, usamos a análise bipartida para avaliar a modularidade potencial da rede. Foram coletados 1439 espécimes perten</vt:lpwstr>
  </property>
  <property fmtid="{D5CDD505-2E9C-101B-9397-08002B2CF9AE}" pid="525" name="ZOTERO_BREF_n9Uwua2FxuY6_14">
    <vt:lpwstr>centes a 27 espécies e 13 gêneros. A composição das espécies diferiu entre as variáveis ambientais. O tipo de solo foi o fator mais importante para as mudanças na composição das espécies de besouro rola‐bostas. A riqueza e abundância de espécies foram inf</vt:lpwstr>
  </property>
  <property fmtid="{D5CDD505-2E9C-101B-9397-08002B2CF9AE}" pid="526" name="ZOTERO_BREF_n9Uwua2FxuY6_15">
    <vt:lpwstr>luenciadas pela interação entre o tipo de solo e a cobertura vegetal. A combinação de preferências microambientais potencialmente influenciou a diversidade da assembleia de besouros rola‐bostas e a estrutura funcional. A combinação de todas essas preferên</vt:lpwstr>
  </property>
  <property fmtid="{D5CDD505-2E9C-101B-9397-08002B2CF9AE}" pid="527" name="ZOTERO_BREF_n9Uwua2FxuY6_16">
    <vt:lpwstr>cias pode atuar como um mecanismo de diluição da competição interespecífica em condições de habitat saturado, reduzindo o número de espécies que potencialmente interagem e gerando uma estrutura de rede modular da assembleia.","container-title":"Austral Ec</vt:lpwstr>
  </property>
  <property fmtid="{D5CDD505-2E9C-101B-9397-08002B2CF9AE}" pid="528" name="ZOTERO_BREF_n9Uwua2FxuY6_17">
    <vt:lpwstr>ology","DOI":"10.1111/aec.13138","ISSN":"1442-9985, 1442-9993","issue":"1","journalAbbreviation":"Austral Ecology","language":"en","page":"79-91","source":"DOI.org (Crossref)","title":"Soil type, vegetation cover and temperature determinants of the divers</vt:lpwstr>
  </property>
  <property fmtid="{D5CDD505-2E9C-101B-9397-08002B2CF9AE}" pid="529" name="ZOTERO_BREF_n9Uwua2FxuY6_18">
    <vt:lpwstr>ity and structure of dung beetle assemblages in a South African open woodland and closed canopy mosaic","volume":"47","author":[{"family":"Daniel","given":"Gimo M."},{"family":"Noriega","given":"Jorge Ari"},{"family":"Da Silva","given":"Pedro G."},{"famil</vt:lpwstr>
  </property>
  <property fmtid="{D5CDD505-2E9C-101B-9397-08002B2CF9AE}" pid="530" name="ZOTERO_BREF_n9Uwua2FxuY6_19">
    <vt:lpwstr>y":"Deschodt","given":"Christian M."},{"family":"Sole","given":"Catherine L."},{"family":"Scholtz","given":"Clarke H."},{"family":"Davis","given":"Adrian L. V."}],"issued":{"date-parts":[["2022",2]]}}}],"schema":"https://github.com/citation-style-language</vt:lpwstr>
  </property>
  <property fmtid="{D5CDD505-2E9C-101B-9397-08002B2CF9AE}" pid="531" name="ZOTERO_BREF_n9Uwua2FxuY6_2">
    <vt:lpwstr>itemData":{"id":27,"type":"article-journal","abstract":"Abstract\n            Regional biogeographical patterns result from a complex combination across habitat, climate and environmental variables. Biotic and abiotic variables strongly influence the dive</vt:lpwstr>
  </property>
  <property fmtid="{D5CDD505-2E9C-101B-9397-08002B2CF9AE}" pid="532" name="ZOTERO_BREF_n9Uwua2FxuY6_20">
    <vt:lpwstr>/schema/raw/master/csl-citation.json"}</vt:lpwstr>
  </property>
  <property fmtid="{D5CDD505-2E9C-101B-9397-08002B2CF9AE}" pid="533" name="ZOTERO_BREF_n9Uwua2FxuY6_3">
    <vt:lpwstr>rsity and spatial distribution patterns. However, very few studies analyse the close interaction and effect of environmental variables on diversity at fine spatiotemporal scales. In this study, we evaluated the influence of soil type, vegetation cover and</vt:lpwstr>
  </property>
  <property fmtid="{D5CDD505-2E9C-101B-9397-08002B2CF9AE}" pid="534" name="ZOTERO_BREF_n9Uwua2FxuY6_4">
    <vt:lpwstr> temperature on species diversity and functional structure of dung beetle assemblages. Dung beetle species were sampled using pitfall traps baited with cattle dung from sandy and clay soils in open woodland and closed canopy areas in Mkhuze Game Reserve, </vt:lpwstr>
  </property>
  <property fmtid="{D5CDD505-2E9C-101B-9397-08002B2CF9AE}" pid="535" name="ZOTERO_BREF_n9Uwua2FxuY6_5">
    <vt:lpwstr>KwaZulu‐Natal, South Africa. We performed a PERMANOVA, a PERMDISP and an NMDS to analyse differences in species composition between soil and vegetation cover types. To test the effect of environmental variables on species richness and abundance, we perfor</vt:lpwstr>
  </property>
  <property fmtid="{D5CDD505-2E9C-101B-9397-08002B2CF9AE}" pid="536" name="ZOTERO_BREF_n9Uwua2FxuY6_6">
    <vt:lpwstr>med a generalised least squares model. Lastly, we searched for nodes using a bipartite analysis to evaluate network’s potential modularity. We collected 1439 specimens comprising 27 species and 13 genera. Species composition differed between environmental</vt:lpwstr>
  </property>
  <property fmtid="{D5CDD505-2E9C-101B-9397-08002B2CF9AE}" pid="537" name="ZOTERO_BREF_n9Uwua2FxuY6_7">
    <vt:lpwstr> variables. Soil type was the most important driver for changes in dung beetle species composition. Species richness and abundance were influenced by the interaction between soil type and vegetation cover. The combination of microenvironmental preferences</vt:lpwstr>
  </property>
  <property fmtid="{D5CDD505-2E9C-101B-9397-08002B2CF9AE}" pid="538" name="ZOTERO_BREF_n9Uwua2FxuY6_8">
    <vt:lpwstr> potentially influenced the dung beetle assemblage diversity and functional structure. Combining all these preferences may act as a dilution mechanism of interspecific competition in saturated habitat conditions, reducing the number of species that potent</vt:lpwstr>
  </property>
  <property fmtid="{D5CDD505-2E9C-101B-9397-08002B2CF9AE}" pid="539" name="ZOTERO_BREF_n9Uwua2FxuY6_9">
    <vt:lpwstr>ially interact and generating a modular network structure of the assemblage.\n          , \n            Resumo\n            Os padrões biogeográficos regionais resultam de uma combinação complexa de habitats, clima e variáveis ambientais. Variáveis biótic</vt:lpwstr>
  </property>
  <property fmtid="{D5CDD505-2E9C-101B-9397-08002B2CF9AE}" pid="540" name="ZOTERO_BREF_o6y2wqgeHtfS_1">
    <vt:lpwstr>ZOTERO_ITEM CSL_CITATION {"citationID":"Wrcls9ki","properties":{"formattedCitation":"(van der Sluijs, 2020)","plainCitation":"(van der Sluijs, 2020)","noteIndex":0},"citationItems":[{"id":770,"uris":["http://zotero.org/users/9696131/items/X4QF5DYN"],"item</vt:lpwstr>
  </property>
  <property fmtid="{D5CDD505-2E9C-101B-9397-08002B2CF9AE}" pid="541" name="ZOTERO_BREF_o6y2wqgeHtfS_2">
    <vt:lpwstr>Data":{"id":770,"type":"article-journal","abstract":"The Earth’s entomofauna seems in an ongoing state of collapse. Insect decline could pose a global risk to key insect-mediated ecosystem functions and services such as soil and freshwater functions (nutr</vt:lpwstr>
  </property>
  <property fmtid="{D5CDD505-2E9C-101B-9397-08002B2CF9AE}" pid="542" name="ZOTERO_BREF_o6y2wqgeHtfS_3">
    <vt:lpwstr>ient cycling, soil formation, decomposition, and water purification), biological pest control, pollination services and food web support that all are critical to ecosystem functioning, human health and human survival. At present the attention for insect d</vt:lpwstr>
  </property>
  <property fmtid="{D5CDD505-2E9C-101B-9397-08002B2CF9AE}" pid="543" name="ZOTERO_BREF_o6y2wqgeHtfS_4">
    <vt:lpwstr>ecline is low in all domains, ranging from scientific research to policy-making to nature conservation. Scientists made urgent calls to prioritise insect conservation. An international treaty for global pollinator stewardship and pollinator ecosystem rest</vt:lpwstr>
  </property>
  <property fmtid="{D5CDD505-2E9C-101B-9397-08002B2CF9AE}" pid="544" name="ZOTERO_BREF_o6y2wqgeHtfS_5">
    <vt:lpwstr>oration is urgently needed to counteract the current crisis. A review of insect pollinator conservation policies found that despite scientific calls and public outcry to develop polices that addresses declines, governments have not delivered such legislat</vt:lpwstr>
  </property>
  <property fmtid="{D5CDD505-2E9C-101B-9397-08002B2CF9AE}" pid="545" name="ZOTERO_BREF_o6y2wqgeHtfS_6">
    <vt:lpwstr>ion, nor have they met basic monitoring needs recommended by experts.","collection-title":"Reflections on advances in health and environment research in the context of the COVID-19 pandemic","container-title":"Current Opinion in Environmental Sustainabili</vt:lpwstr>
  </property>
  <property fmtid="{D5CDD505-2E9C-101B-9397-08002B2CF9AE}" pid="546" name="ZOTERO_BREF_o6y2wqgeHtfS_7">
    <vt:lpwstr>ty","DOI":"10.1016/j.cosust.2020.08.012","ISSN":"1877-3435","journalAbbreviation":"Current Opinion in Environmental Sustainability","page":"39-42","source":"ScienceDirect","title":"Insect decline, an emerging global environmental risk","volume":"46","auth</vt:lpwstr>
  </property>
  <property fmtid="{D5CDD505-2E9C-101B-9397-08002B2CF9AE}" pid="547" name="ZOTERO_BREF_o6y2wqgeHtfS_8">
    <vt:lpwstr>or":[{"family":"Sluijs","given":"Jeroen P","non-dropping-particle":"van der"}],"issued":{"date-parts":[["2020",10,1]]}}}],"schema":"https://github.com/citation-style-language/schema/raw/master/csl-citation.json"}</vt:lpwstr>
  </property>
  <property fmtid="{D5CDD505-2E9C-101B-9397-08002B2CF9AE}" pid="548" name="ZOTERO_BREF_oHv7XtXF47Y3_1">
    <vt:lpwstr>ZOTERO_ITEM CSL_CITATION {"citationID":"mo0Uvew7","properties":{"formattedCitation":"(Voigt {\\i{}et al.}, 2003)","plainCitation":"(Voigt et al., 2003)","noteIndex":0},"citationItems":[{"id":58,"uris":["http://zotero.org/users/9696131/items/CDPSRXGG"],"it</vt:lpwstr>
  </property>
  <property fmtid="{D5CDD505-2E9C-101B-9397-08002B2CF9AE}" pid="549" name="ZOTERO_BREF_oHv7XtXF47Y3_2">
    <vt:lpwstr>emData":{"id":58,"type":"article-journal","abstract":"Predicting the response of communities to climate change is a major challenge for ecology. Communities may well not respond as entities but be disrupted, particularly if trophic levels respond differen</vt:lpwstr>
  </property>
  <property fmtid="{D5CDD505-2E9C-101B-9397-08002B2CF9AE}" pid="550" name="ZOTERO_BREF_oHv7XtXF47Y3_3">
    <vt:lpwstr>tly, but as yet there is no evidence for differential responses from natural systems. We therefore analyzed unusually detailed plant and animal data collected over 20 years from two grassland communities to determine whether functional group climate sensi</vt:lpwstr>
  </property>
  <property fmtid="{D5CDD505-2E9C-101B-9397-08002B2CF9AE}" pid="551" name="ZOTERO_BREF_oHv7XtXF47Y3_4">
    <vt:lpwstr>tivity differed between trophic levels. We found that sensitivity increases significantly with increasing trophic level. This differential sensitivity would lead to community destabilization under climate change, not simple geographical shifts, and conseq</vt:lpwstr>
  </property>
  <property fmtid="{D5CDD505-2E9C-101B-9397-08002B2CF9AE}" pid="552" name="ZOTERO_BREF_oHv7XtXF47Y3_5">
    <vt:lpwstr>uently must be incorporated in predictive ecological climate models.","container-title":"Ecology","DOI":"10.1890/02-0266","ISSN":"1939-9170","issue":"9","language":"en","license":"© 2003 by the Ecological Society of America","note":"_eprint: https://onlin</vt:lpwstr>
  </property>
  <property fmtid="{D5CDD505-2E9C-101B-9397-08002B2CF9AE}" pid="553" name="ZOTERO_BREF_oHv7XtXF47Y3_6">
    <vt:lpwstr>elibrary.wiley.com/doi/pdf/10.1890/02-0266","page":"2444-2453","source":"Wiley Online Library","title":"Trophic Levels Are Differentially Sensitive to Climate","volume":"84","author":[{"family":"Voigt","given":"Winfried"},{"family":"Perner","given":"Jörg"</vt:lpwstr>
  </property>
  <property fmtid="{D5CDD505-2E9C-101B-9397-08002B2CF9AE}" pid="554" name="ZOTERO_BREF_oHv7XtXF47Y3_7">
    <vt:lpwstr>},{"family":"Davis","given":"Andrew J."},{"family":"Eggers","given":"Till"},{"family":"Schumacher","given":"Jens"},{"family":"Bährmann","given":"Rudolf"},{"family":"Fabian","given":"Bärbel"},{"family":"Heinrich","given":"Wolfgang"},{"family":"Köhler","giv</vt:lpwstr>
  </property>
  <property fmtid="{D5CDD505-2E9C-101B-9397-08002B2CF9AE}" pid="555" name="ZOTERO_BREF_oHv7XtXF47Y3_8">
    <vt:lpwstr>en":"Günter"},{"family":"Lichter","given":"Dorit"},{"family":"Marstaller","given":"Rolf"},{"family":"Sander","given":"Friedrich W."}],"issued":{"date-parts":[["2003"]]}}}],"schema":"https://github.com/citation-style-language/schema/raw/master/csl-citation</vt:lpwstr>
  </property>
  <property fmtid="{D5CDD505-2E9C-101B-9397-08002B2CF9AE}" pid="556" name="ZOTERO_BREF_oHv7XtXF47Y3_9">
    <vt:lpwstr>.json"}</vt:lpwstr>
  </property>
  <property fmtid="{D5CDD505-2E9C-101B-9397-08002B2CF9AE}" pid="557" name="ZOTERO_BREF_pI6TVruY5ROM_1">
    <vt:lpwstr>ZOTERO_ITEM CSL_CITATION {"citationID":"IhJyhF3H","properties":{"formattedCitation":"(Wilson {\\i{}et al.}, 2010)","plainCitation":"(Wilson et al., 2010)","noteIndex":0},"citationItems":[{"id":15,"uris":["http://zotero.org/users/9696131/items/KDT2GB3V"],"</vt:lpwstr>
  </property>
  <property fmtid="{D5CDD505-2E9C-101B-9397-08002B2CF9AE}" pid="558" name="ZOTERO_BREF_pI6TVruY5ROM_2">
    <vt:lpwstr>itemData":{"id":15,"type":"article-journal","container-title":"Ecological Modelling","DOI":"10.1016/j.ecolmodel.2009.09.016","ISSN":"03043800","issue":"1","journalAbbreviation":"Ecological Modelling","language":"en","license":"https://www.elsevier.com/tdm</vt:lpwstr>
  </property>
  <property fmtid="{D5CDD505-2E9C-101B-9397-08002B2CF9AE}" pid="559" name="ZOTERO_BREF_pI6TVruY5ROM_3">
    <vt:lpwstr>/userlicense/1.0/","page":"106-112","source":"DOI.org (Crossref)","title":"A Hierarchical Bayesian model of wildfire in a Mediterranean biodiversity hotspot: Implications of weather variability and global circulation","title-short":"A Hierarchical Bayesia</vt:lpwstr>
  </property>
  <property fmtid="{D5CDD505-2E9C-101B-9397-08002B2CF9AE}" pid="560" name="ZOTERO_BREF_pI6TVruY5ROM_4">
    <vt:lpwstr>n model of wildfire in a Mediterranean biodiversity hotspot","volume":"221","author":[{"family":"Wilson","given":"Adam M."},{"family":"Latimer","given":"Andrew M."},{"family":"Silander","given":"John A."},{"family":"Gelfand","given":"Alan E."},{"family":"</vt:lpwstr>
  </property>
  <property fmtid="{D5CDD505-2E9C-101B-9397-08002B2CF9AE}" pid="561" name="ZOTERO_BREF_pI6TVruY5ROM_5">
    <vt:lpwstr>De Klerk","given":"Helen"}],"issued":{"date-parts":[["2010",1]]}}}],"schema":"https://github.com/citation-style-language/schema/raw/master/csl-citation.json"}</vt:lpwstr>
  </property>
  <property fmtid="{D5CDD505-2E9C-101B-9397-08002B2CF9AE}" pid="562" name="ZOTERO_BREF_peHnVD43fG5r_1">
    <vt:lpwstr>ZOTERO_ITEM CSL_CITATION {"citationID":"42PVc1mx","properties":{"formattedCitation":"(Samways, 2010)","plainCitation":"(Samways, 2010)","noteIndex":0},"citationItems":[{"id":16,"uris":["http://zotero.org/users/9696131/items/4ABDWNK6"],"itemData":{"id":16,</vt:lpwstr>
  </property>
  <property fmtid="{D5CDD505-2E9C-101B-9397-08002B2CF9AE}" pid="563" name="ZOTERO_BREF_peHnVD43fG5r_2">
    <vt:lpwstr>"type":"article-journal","container-title":"BioRisk","DOI":"10.3897/biorisk.5.843","ISSN":"1313-2652, 1313-2644","journalAbbreviation":"BR","license":"http://creativecommons.org/licenses/by/3.0/","page":"73-84","source":"DOI.org (Crossref)","title":"Impac</vt:lpwstr>
  </property>
  <property fmtid="{D5CDD505-2E9C-101B-9397-08002B2CF9AE}" pid="564" name="ZOTERO_BREF_peHnVD43fG5r_3">
    <vt:lpwstr>ts of extreme weather and climate change on South African dragonflies","volume":"5","author":[{"family":"Samways","given":"Michael"}],"issued":{"date-parts":[["2010",12,30]]}}}],"schema":"https://github.com/citation-style-language/schema/raw/master/csl-ci</vt:lpwstr>
  </property>
  <property fmtid="{D5CDD505-2E9C-101B-9397-08002B2CF9AE}" pid="565" name="ZOTERO_BREF_peHnVD43fG5r_4">
    <vt:lpwstr>tation.json"}</vt:lpwstr>
  </property>
  <property fmtid="{D5CDD505-2E9C-101B-9397-08002B2CF9AE}" pid="566" name="ZOTERO_BREF_qSeER2rmkyi3_1">
    <vt:lpwstr>ZOTERO_ITEM CSL_CITATION {"citationID":"JKoUQZea","properties":{"formattedCitation":"(Vadas {\\i{}et al.}, 2022)","plainCitation":"(Vadas et al., 2022)","noteIndex":0},"citationItems":[{"id":52,"uris":["http://zotero.org/users/9696131/items/KJ28JRYS"],"it</vt:lpwstr>
  </property>
  <property fmtid="{D5CDD505-2E9C-101B-9397-08002B2CF9AE}" pid="567" name="ZOTERO_BREF_qSeER2rmkyi3_10">
    <vt:lpwstr> and metric development should further improve our understanding of anthropogenic impacts and better facilitate rehabilitation of degraded freshwater ecosystems, as well as aiding in the conservation of healthy freshwater ecosystems globally.","container-</vt:lpwstr>
  </property>
  <property fmtid="{D5CDD505-2E9C-101B-9397-08002B2CF9AE}" pid="568" name="ZOTERO_BREF_qSeER2rmkyi3_11">
    <vt:lpwstr>title":"Water Biology and Security","DOI":"10.1016/j.watbs.2022.100054","ISSN":"2772-7351","issue":"3","journalAbbreviation":"Water Biology and Security","language":"en","page":"100054","source":"ScienceDirect","title":"Assemblage-based biomonitoring of f</vt:lpwstr>
  </property>
  <property fmtid="{D5CDD505-2E9C-101B-9397-08002B2CF9AE}" pid="569" name="ZOTERO_BREF_qSeER2rmkyi3_12">
    <vt:lpwstr>reshwater ecosystem health via multimetric indices: A critical review and suggestions for improving their applicability","title-short":"Assemblage-based biomonitoring of freshwater ecosystem health via multimetric indices","volume":"1","author":[{"family"</vt:lpwstr>
  </property>
  <property fmtid="{D5CDD505-2E9C-101B-9397-08002B2CF9AE}" pid="570" name="ZOTERO_BREF_qSeER2rmkyi3_13">
    <vt:lpwstr>:"Vadas","given":"Robert L."},{"family":"Hughes","given":"Robert M."},{"family":"Bae","given":"Yeon Jae"},{"family":"Baek","given":"Min Jeong"},{"family":"Gonzáles","given":"Orestes Carlos Bello"},{"family":"Callisto","given":"Marcos"},{"family":"Carvalho</vt:lpwstr>
  </property>
  <property fmtid="{D5CDD505-2E9C-101B-9397-08002B2CF9AE}" pid="571" name="ZOTERO_BREF_qSeER2rmkyi3_14">
    <vt:lpwstr>","given":"Débora Reis","dropping-particle":"de"},{"family":"Chen","given":"Kai"},{"family":"Ferreira","given":"Maria T."},{"family":"Fierro","given":"Pablo"},{"family":"Harding","given":"Jon S."},{"family":"Infante","given":"Dana M."},{"family":"Kleynhan</vt:lpwstr>
  </property>
  <property fmtid="{D5CDD505-2E9C-101B-9397-08002B2CF9AE}" pid="572" name="ZOTERO_BREF_qSeER2rmkyi3_15">
    <vt:lpwstr>s","given":"C. J."},{"family":"Macedo","given":"Diego R."},{"family":"Martins","given":"Isabela"},{"family":"Silva","given":"Norman Mercado"},{"family":"Moya","given":"Nabor"},{"family":"Nichols","given":"Susan J."},{"family":"Pompeu","given":"Paulo S."},</vt:lpwstr>
  </property>
  <property fmtid="{D5CDD505-2E9C-101B-9397-08002B2CF9AE}" pid="573" name="ZOTERO_BREF_qSeER2rmkyi3_16">
    <vt:lpwstr>{"family":"Ruaro","given":"Renata"},{"family":"Silva","given":"Deborah R. O."},{"family":"Stevenson","given":"R. Jan"},{"family":"Terra","given":"Bianca de Freitas"},{"family":"Thirion","given":"Christa"},{"family":"Ticiani","given":"Douglas"},{"family":"</vt:lpwstr>
  </property>
  <property fmtid="{D5CDD505-2E9C-101B-9397-08002B2CF9AE}" pid="574" name="ZOTERO_BREF_qSeER2rmkyi3_17">
    <vt:lpwstr>Wang","given":"Lizhu"},{"family":"Yoder","given":"Chris O."}],"issued":{"date-parts":[["2022",8,1]]}}}],"schema":"https://github.com/citation-style-language/schema/raw/master/csl-citation.json"}</vt:lpwstr>
  </property>
  <property fmtid="{D5CDD505-2E9C-101B-9397-08002B2CF9AE}" pid="575" name="ZOTERO_BREF_qSeER2rmkyi3_2">
    <vt:lpwstr>emData":{"id":52,"type":"article-journal","abstract":"Freshwater biota are more comprehensive and direct indicators of biological impacts, and more meaningful to the public than water quality or physical habitat surrogates. Freshwater biotic data and the </vt:lpwstr>
  </property>
  <property fmtid="{D5CDD505-2E9C-101B-9397-08002B2CF9AE}" pid="576" name="ZOTERO_BREF_qSeER2rmkyi3_3">
    <vt:lpwstr>multiple biological indicators developed from them offer a much richer array of data for assessing the impacts of pollution controls than a limited set of physical or chemical measures. In recent decades, assemblage-based assessments by ecologists, enviro</vt:lpwstr>
  </property>
  <property fmtid="{D5CDD505-2E9C-101B-9397-08002B2CF9AE}" pid="577" name="ZOTERO_BREF_qSeER2rmkyi3_4">
    <vt:lpwstr>nmental scientists, and water quality agencies have been employed globally for determining the condition of, and threats to, freshwater ecosystems. A key step in this advance has been the development of multimetric indices (MMIs) or indices of biotic inte</vt:lpwstr>
  </property>
  <property fmtid="{D5CDD505-2E9C-101B-9397-08002B2CF9AE}" pid="578" name="ZOTERO_BREF_qSeER2rmkyi3_5">
    <vt:lpwstr>grity (IBIs) based on quantitative assessments of algae, macrophyte, macroinvertebrate, fish or riparian bird assemblages. In Europe, where biological assemblages are mandated for assessing freshwater ecosystem health, many indices are multimetric. Howeve</vt:lpwstr>
  </property>
  <property fmtid="{D5CDD505-2E9C-101B-9397-08002B2CF9AE}" pid="579" name="ZOTERO_BREF_qSeER2rmkyi3_6">
    <vt:lpwstr>r, the proliferation of MMIs globally has not always occurred through the application of rigorous study designs and monitoring protocols, nor have they always effectively incorporated functional metrics, stressor assessments, and statistical analyses. The</vt:lpwstr>
  </property>
  <property fmtid="{D5CDD505-2E9C-101B-9397-08002B2CF9AE}" pid="580" name="ZOTERO_BREF_qSeER2rmkyi3_7">
    <vt:lpwstr>refore, in this review, we discuss eleven major concerns with the development and application (including logistical limitations) of multimetric indicators based on freshwater biota to encourage more rigorous and widely applicable (transferable) MMI use an</vt:lpwstr>
  </property>
  <property fmtid="{D5CDD505-2E9C-101B-9397-08002B2CF9AE}" pid="581" name="ZOTERO_BREF_qSeER2rmkyi3_8">
    <vt:lpwstr>d implementation. Specifically, our concerns focus on reference conditions; sampling effort, methods, and season; trophic guild definition; metric comprehensiveness, options, screening and scoring; and MMI validation. MMIs could also benefit from increase</vt:lpwstr>
  </property>
  <property fmtid="{D5CDD505-2E9C-101B-9397-08002B2CF9AE}" pid="582" name="ZOTERO_BREF_qSeER2rmkyi3_9">
    <vt:lpwstr>d attention to ecological mechanisms and metric development, to further improve our understanding of anthropogenic impacts as well as rehabilitation effects on freshwater ecosystems globally. Paying closer attention to study designs, ecological mechanisms</vt:lpwstr>
  </property>
  <property fmtid="{D5CDD505-2E9C-101B-9397-08002B2CF9AE}" pid="583" name="ZOTERO_BREF_r6tTT2PIDaMa_1">
    <vt:lpwstr>ZOTERO_ITEM CSL_CITATION {"citationID":"B1Mv1PdV","properties":{"formattedCitation":"(Samways, Hamer and Veldtman, 2012)","plainCitation":"(Samways, Hamer and Veldtman, 2012)","noteIndex":0},"citationItems":[{"id":45,"uris":["http://zotero.org/users/96961</vt:lpwstr>
  </property>
  <property fmtid="{D5CDD505-2E9C-101B-9397-08002B2CF9AE}" pid="584" name="ZOTERO_BREF_r6tTT2PIDaMa_2">
    <vt:lpwstr>31/items/6A5TJEC9"],"itemData":{"id":45,"type":"chapter","container-title":"Insect Conservation: Past, Present and Prospects","ISBN":"978-94-007-2962-9","language":"en","note":"DOI: 10.1007/978-94-007-2963-6_11","page":"245-278","publisher":"Springer Neth</vt:lpwstr>
  </property>
  <property fmtid="{D5CDD505-2E9C-101B-9397-08002B2CF9AE}" pid="585" name="ZOTERO_BREF_r6tTT2PIDaMa_3">
    <vt:lpwstr>erlands","publisher-place":"Dordrecht","source":"DOI.org (Crossref)","title":"Development and Future of Insect Conservation in South Africa","URL":"https://link.springer.com/10.1007/978-94-007-2963-6_11","editor":[{"family":"New","given":"Tim R."}],"autho</vt:lpwstr>
  </property>
  <property fmtid="{D5CDD505-2E9C-101B-9397-08002B2CF9AE}" pid="586" name="ZOTERO_BREF_r6tTT2PIDaMa_4">
    <vt:lpwstr>r":[{"family":"Samways","given":"Michael J."},{"family":"Hamer","given":"Michelle"},{"family":"Veldtman","given":"Ruan"}],"accessed":{"date-parts":[["2023",6,9]]},"issued":{"date-parts":[["2012"]]}}}],"schema":"https://github.com/citation-style-language/s</vt:lpwstr>
  </property>
  <property fmtid="{D5CDD505-2E9C-101B-9397-08002B2CF9AE}" pid="587" name="ZOTERO_BREF_r6tTT2PIDaMa_5">
    <vt:lpwstr>chema/raw/master/csl-citation.json"}</vt:lpwstr>
  </property>
  <property fmtid="{D5CDD505-2E9C-101B-9397-08002B2CF9AE}" pid="588" name="ZOTERO_BREF_sW6CPPH369Fh_1">
    <vt:lpwstr>ZOTERO_ITEM CSL_CITATION {"citationID":"rrYfsC2U","properties":{"formattedCitation":"(Sinclair and Chown, 2005)","plainCitation":"(Sinclair and Chown, 2005)","noteIndex":0},"citationItems":[{"id":46,"uris":["http://zotero.org/users/9696131/items/LXZ3NWTQ"</vt:lpwstr>
  </property>
  <property fmtid="{D5CDD505-2E9C-101B-9397-08002B2CF9AE}" pid="589" name="ZOTERO_BREF_sW6CPPH369Fh_2">
    <vt:lpwstr>],"itemData":{"id":46,"type":"article-journal","container-title":"Functional Ecology","DOI":"10.1111/j.1365-2435.2005.00962.x","ISSN":"0269-8463, 1365-2435","issue":"2","journalAbbreviation":"Funct Ecology","language":"en","page":"214-221","source":"DOI.o</vt:lpwstr>
  </property>
  <property fmtid="{D5CDD505-2E9C-101B-9397-08002B2CF9AE}" pid="590" name="ZOTERO_BREF_sW6CPPH369Fh_3">
    <vt:lpwstr>rg (Crossref)","title":"Climatic variability and hemispheric differences in insect cold tolerance: support from southern Africa","title-short":"Climatic variability and hemispheric differences in insect cold tolerance","volume":"19","author":[{"family":"S</vt:lpwstr>
  </property>
  <property fmtid="{D5CDD505-2E9C-101B-9397-08002B2CF9AE}" pid="591" name="ZOTERO_BREF_sW6CPPH369Fh_4">
    <vt:lpwstr>inclair","given":"B. J."},{"family":"Chown","given":"S. L."}],"issued":{"date-parts":[["2005",4]]}}}],"schema":"https://github.com/citation-style-language/schema/raw/master/csl-citation.json"}</vt:lpwstr>
  </property>
  <property fmtid="{D5CDD505-2E9C-101B-9397-08002B2CF9AE}" pid="592" name="ZOTERO_BREF_u0ZlNPcRUlcH_1">
    <vt:lpwstr>ZOTERO_ITEM CSL_CITATION {"citationID":"WjaOUBiJ","properties":{"formattedCitation":"(Koivula, 2011)","plainCitation":"(Koivula, 2011)","noteIndex":0},"citationItems":[{"id":4,"uris":["http://zotero.org/users/9696131/items/RJANE5SN"],"itemData":{"id":4,"t</vt:lpwstr>
  </property>
  <property fmtid="{D5CDD505-2E9C-101B-9397-08002B2CF9AE}" pid="593" name="ZOTERO_BREF_u0ZlNPcRUlcH_2">
    <vt:lpwstr>ype":"article-journal","container-title":"ZooKeys","DOI":"10.3897/zookeys.100.1533","ISSN":"1313-2970, 1313-2989","journalAbbreviation":"ZK","license":"http://creativecommons.org/licenses/by/3.0/","page":"287-317","source":"DOI.org (Crossref)","title":"Us</vt:lpwstr>
  </property>
  <property fmtid="{D5CDD505-2E9C-101B-9397-08002B2CF9AE}" pid="594" name="ZOTERO_BREF_u0ZlNPcRUlcH_3">
    <vt:lpwstr>eful model organisms, indicators, or both? Ground beetles (Coleoptera, Carabidae) reflecting environmental conditions","title-short":"Useful model organisms, indicators, or both?","volume":"100","author":[{"family":"Koivula","given":"Matti"}],"issued":{"d</vt:lpwstr>
  </property>
  <property fmtid="{D5CDD505-2E9C-101B-9397-08002B2CF9AE}" pid="595" name="ZOTERO_BREF_u0ZlNPcRUlcH_4">
    <vt:lpwstr>ate-parts":[["2011",5,20]]}}}],"schema":"https://github.com/citation-style-language/schema/raw/master/csl-citation.json"}</vt:lpwstr>
  </property>
  <property fmtid="{D5CDD505-2E9C-101B-9397-08002B2CF9AE}" pid="596" name="ZOTERO_BREF_utOS74fBNaQm_1">
    <vt:lpwstr>ZOTERO_ITEM CSL_CITATION {"citationID":"LrHngn85","properties":{"formattedCitation":"(Wilson {\\i{}et al.}, 2010)","plainCitation":"(Wilson et al., 2010)","noteIndex":0},"citationItems":[{"id":15,"uris":["http://zotero.org/users/9696131/items/KDT2GB3V"],"</vt:lpwstr>
  </property>
  <property fmtid="{D5CDD505-2E9C-101B-9397-08002B2CF9AE}" pid="597" name="ZOTERO_BREF_utOS74fBNaQm_2">
    <vt:lpwstr>itemData":{"id":15,"type":"article-journal","container-title":"Ecological Modelling","DOI":"10.1016/j.ecolmodel.2009.09.016","ISSN":"03043800","issue":"1","journalAbbreviation":"Ecological Modelling","language":"en","license":"https://www.elsevier.com/tdm</vt:lpwstr>
  </property>
  <property fmtid="{D5CDD505-2E9C-101B-9397-08002B2CF9AE}" pid="598" name="ZOTERO_BREF_utOS74fBNaQm_3">
    <vt:lpwstr>/userlicense/1.0/","page":"106-112","source":"DOI.org (Crossref)","title":"A Hierarchical Bayesian model of wildfire in a Mediterranean biodiversity hotspot: Implications of weather variability and global circulation","title-short":"A Hierarchical Bayesia</vt:lpwstr>
  </property>
  <property fmtid="{D5CDD505-2E9C-101B-9397-08002B2CF9AE}" pid="599" name="ZOTERO_BREF_utOS74fBNaQm_4">
    <vt:lpwstr>n model of wildfire in a Mediterranean biodiversity hotspot","volume":"221","author":[{"family":"Wilson","given":"Adam M."},{"family":"Latimer","given":"Andrew M."},{"family":"Silander","given":"John A."},{"family":"Gelfand","given":"Alan E."},{"family":"</vt:lpwstr>
  </property>
  <property fmtid="{D5CDD505-2E9C-101B-9397-08002B2CF9AE}" pid="600" name="ZOTERO_BREF_utOS74fBNaQm_5">
    <vt:lpwstr>De Klerk","given":"Helen"}],"issued":{"date-parts":[["2010",1]]}}}],"schema":"https://github.com/citation-style-language/schema/raw/master/csl-citation.json"}</vt:lpwstr>
  </property>
  <property fmtid="{D5CDD505-2E9C-101B-9397-08002B2CF9AE}" pid="601" name="ZOTERO_BREF_vgB1KYSNYHpF_1">
    <vt:lpwstr>ZOTERO_ITEM CSL_CITATION {"citationID":"qr4PtpGP","properties":{"formattedCitation":"(Stork {\\i{}et al.}, 2015)","plainCitation":"(Stork et al., 2015)","noteIndex":0},"citationItems":[{"id":779,"uris":["http://zotero.org/users/9696131/items/FTJXCLAM"],"i</vt:lpwstr>
  </property>
  <property fmtid="{D5CDD505-2E9C-101B-9397-08002B2CF9AE}" pid="602" name="ZOTERO_BREF_vgB1KYSNYHpF_10">
    <vt:lpwstr>e richness of this most significant taxon, and is thus of considerable importance to the debate on how many species exist. Using analogous approaches, we also produce independent estimates for all insects, mean: 5.5 million species (range 2.6–7.8 million)</vt:lpwstr>
  </property>
  <property fmtid="{D5CDD505-2E9C-101B-9397-08002B2CF9AE}" pid="603" name="ZOTERO_BREF_vgB1KYSNYHpF_11">
    <vt:lpwstr>, and for terrestrial arthropods, mean: 6.8 million species (range 5.9–7.8 million), which suggest that estimates for the world’s insects and their relatives are narrowing considerably.","container-title":"Proceedings of the National Academy of Sciences",</vt:lpwstr>
  </property>
  <property fmtid="{D5CDD505-2E9C-101B-9397-08002B2CF9AE}" pid="604" name="ZOTERO_BREF_vgB1KYSNYHpF_12">
    <vt:lpwstr>"DOI":"10.1073/pnas.1502408112","ISSN":"0027-8424, 1091-6490","issue":"24","journalAbbreviation":"Proc. Natl. Acad. Sci. U.S.A.","language":"en","page":"7519-7523","source":"DOI.org (Crossref)","title":"New approaches narrow global species estimates for b</vt:lpwstr>
  </property>
  <property fmtid="{D5CDD505-2E9C-101B-9397-08002B2CF9AE}" pid="605" name="ZOTERO_BREF_vgB1KYSNYHpF_13">
    <vt:lpwstr>eetles, insects, and terrestrial arthropods","volume":"112","author":[{"family":"Stork","given":"Nigel E."},{"family":"McBroom","given":"James"},{"family":"Gely","given":"Claire"},{"family":"Hamilton","given":"Andrew J."}],"issued":{"date-parts":[["2015",</vt:lpwstr>
  </property>
  <property fmtid="{D5CDD505-2E9C-101B-9397-08002B2CF9AE}" pid="606" name="ZOTERO_BREF_vgB1KYSNYHpF_14">
    <vt:lpwstr>6,16]]}}}],"schema":"https://github.com/citation-style-language/schema/raw/master/csl-citation.json"}</vt:lpwstr>
  </property>
  <property fmtid="{D5CDD505-2E9C-101B-9397-08002B2CF9AE}" pid="607" name="ZOTERO_BREF_vgB1KYSNYHpF_2">
    <vt:lpwstr>temData":{"id":779,"type":"article-journal","abstract":"Significance\n            Many suggest we are approaching a sixth mass extinction event, and yet estimates of how many species exist, and thus how many might become extinct, vary by as much as an ord</vt:lpwstr>
  </property>
  <property fmtid="{D5CDD505-2E9C-101B-9397-08002B2CF9AE}" pid="608" name="ZOTERO_BREF_vgB1KYSNYHpF_3">
    <vt:lpwstr>er of magnitude. There are few statistically robust methods to estimate global species richness, and here we introduce several new methods, including one that builds on the observation that larger species are often described before smaller species. We com</vt:lpwstr>
  </property>
  <property fmtid="{D5CDD505-2E9C-101B-9397-08002B2CF9AE}" pid="609" name="ZOTERO_BREF_vgB1KYSNYHpF_4">
    <vt:lpwstr>bine these, giving equal weight to each, to provide mean global species estimates for the most speciose order, class, and phylum on Earth, beetles, insects, and arthropods (terrestrial). We attempt to aid conservation planning by broadening the range of m</vt:lpwstr>
  </property>
  <property fmtid="{D5CDD505-2E9C-101B-9397-08002B2CF9AE}" pid="610" name="ZOTERO_BREF_vgB1KYSNYHpF_5">
    <vt:lpwstr>ethods used and bringing greater stability to global estimates for these taxa.\n          , \n            \n              It has been suggested that we do not know within an order of magnitude the number of all species on Earth [May RM (1988)\n           </vt:lpwstr>
  </property>
  <property fmtid="{D5CDD505-2E9C-101B-9397-08002B2CF9AE}" pid="611" name="ZOTERO_BREF_vgB1KYSNYHpF_6">
    <vt:lpwstr>   Science\n              241(4872):1441–1449]. Roughly 1.5 million valid species of all organisms have been named and described [Costello MJ, Wilson S, Houlding B (2012)\n              Syst Biol\n              61(5):871–883]. Given Kingdom Animalia numer</vt:lpwstr>
  </property>
  <property fmtid="{D5CDD505-2E9C-101B-9397-08002B2CF9AE}" pid="612" name="ZOTERO_BREF_vgB1KYSNYHpF_7">
    <vt:lpwstr>ically dominates this list and virtually all terrestrial vertebrates have been described, the question of how many terrestrial species exist is all but reduced to one of how many arthropod species there are. With beetles alone accounting for about 40% of </vt:lpwstr>
  </property>
  <property fmtid="{D5CDD505-2E9C-101B-9397-08002B2CF9AE}" pid="613" name="ZOTERO_BREF_vgB1KYSNYHpF_8">
    <vt:lpwstr>all described arthropod species, the truly pertinent question is how many beetle species exist. Here we present four new and independent estimates of beetle species richness, which produce a mean estimate of 1.5 million beetle species. We argue that the s</vt:lpwstr>
  </property>
  <property fmtid="{D5CDD505-2E9C-101B-9397-08002B2CF9AE}" pid="614" name="ZOTERO_BREF_vgB1KYSNYHpF_9">
    <vt:lpwstr>urprisingly narrow range (0.9–2.1 million) of these four autonomous estimates—derived from host-specificity relationships, ratios with other taxa, plant:beetle ratios, and a completely novel body-size approach—represents a major advance in honing in on th</vt:lpwstr>
  </property>
  <property fmtid="{D5CDD505-2E9C-101B-9397-08002B2CF9AE}" pid="615" name="ZOTERO_BREF_w57duOVQ9oCZ_1">
    <vt:lpwstr>ZOTERO_ITEM CSL_CITATION {"citationID":"eihZjB7v","properties":{"formattedCitation":"(Hallmann {\\i{}et al.}, 2017; S\\uc0\\u225{}nchez-Bayo and Wyckhuys, 2019)","plainCitation":"(Hallmann et al., 2017; Sánchez-Bayo and Wyckhuys, 2019)","noteIndex":0},"ci</vt:lpwstr>
  </property>
  <property fmtid="{D5CDD505-2E9C-101B-9397-08002B2CF9AE}" pid="616" name="ZOTERO_BREF_w57duOVQ9oCZ_10">
    <vt:lpwstr>mser","given":"Hubert"},{"family":"Hörren","given":"Thomas"},{"family":"Goulson","given":"Dave"},{"family":"Kroon","given":"Hans","dropping-particle":"de"}],"issued":{"date-parts":[["2017",10,18]]}}},{"id":63,"uris":["http://zotero.org/users/9696131/items</vt:lpwstr>
  </property>
  <property fmtid="{D5CDD505-2E9C-101B-9397-08002B2CF9AE}" pid="617" name="ZOTERO_BREF_w57duOVQ9oCZ_11">
    <vt:lpwstr>/WP8JKUMY"],"itemData":{"id":63,"type":"article-journal","abstract":"Biodiversity of insects is threatened worldwide. Here, we present a comprehensive review of 73 historical reports of insect declines from across the globe, and systematically assess the </vt:lpwstr>
  </property>
  <property fmtid="{D5CDD505-2E9C-101B-9397-08002B2CF9AE}" pid="618" name="ZOTERO_BREF_w57duOVQ9oCZ_12">
    <vt:lpwstr>underlying drivers. Our work reveals dramatic rates of decline that may lead to the extinction of 40% of the world's insect species over the next few decades. In terrestrial ecosystems, Lepidoptera, Hymenoptera and dung beetles (Coleoptera) appear to be t</vt:lpwstr>
  </property>
  <property fmtid="{D5CDD505-2E9C-101B-9397-08002B2CF9AE}" pid="619" name="ZOTERO_BREF_w57duOVQ9oCZ_13">
    <vt:lpwstr>he taxa most affected, whereas four major aquatic taxa (Odonata, Plecoptera, Trichoptera and Ephemeroptera) have already lost a considerable proportion of species. Affected insect groups not only include specialists that occupy particular ecological niche</vt:lpwstr>
  </property>
  <property fmtid="{D5CDD505-2E9C-101B-9397-08002B2CF9AE}" pid="620" name="ZOTERO_BREF_w57duOVQ9oCZ_14">
    <vt:lpwstr>s, but also many common and generalist species. Concurrently, the abundance of a small number of species is increasing; these are all adaptable, generalist species that are occupying the vacant niches left by the ones declining. Among aquatic insects, hab</vt:lpwstr>
  </property>
  <property fmtid="{D5CDD505-2E9C-101B-9397-08002B2CF9AE}" pid="621" name="ZOTERO_BREF_w57duOVQ9oCZ_15">
    <vt:lpwstr>itat and dietary generalists, and pollutant-tolerant species are replacing the large biodiversity losses experienced in waters within agricultural and urban settings. The main drivers of species declines appear to be in order of importance: i) habitat los</vt:lpwstr>
  </property>
  <property fmtid="{D5CDD505-2E9C-101B-9397-08002B2CF9AE}" pid="622" name="ZOTERO_BREF_w57duOVQ9oCZ_16">
    <vt:lpwstr>s and conversion to intensive agriculture and urbanisation; ii) pollution, mainly that by synthetic pesticides and fertilisers; iii) biological factors, including pathogens and introduced species; and iv) climate change. The latter factor is particularly </vt:lpwstr>
  </property>
  <property fmtid="{D5CDD505-2E9C-101B-9397-08002B2CF9AE}" pid="623" name="ZOTERO_BREF_w57duOVQ9oCZ_17">
    <vt:lpwstr>important in tropical regions, but only affects a minority of species in colder climes and mountain settings of temperate zones. A rethinking of current agricultural practices, in particular a serious reduction in pesticide usage and its substitution with</vt:lpwstr>
  </property>
  <property fmtid="{D5CDD505-2E9C-101B-9397-08002B2CF9AE}" pid="624" name="ZOTERO_BREF_w57duOVQ9oCZ_18">
    <vt:lpwstr> more sustainable, ecologically-based practices, is urgently needed to slow or reverse current trends, allow the recovery of declining insect populations and safeguard the vital ecosystem services they provide. In addition, effective remediation technolog</vt:lpwstr>
  </property>
  <property fmtid="{D5CDD505-2E9C-101B-9397-08002B2CF9AE}" pid="625" name="ZOTERO_BREF_w57duOVQ9oCZ_19">
    <vt:lpwstr>ies should be applied to clean polluted waters in both agricultural and urban environments.","container-title":"Biological Conservation","DOI":"10.1016/j.biocon.2019.01.020","ISSN":"0006-3207","journalAbbreviation":"Biological Conservation","language":"en</vt:lpwstr>
  </property>
  <property fmtid="{D5CDD505-2E9C-101B-9397-08002B2CF9AE}" pid="626" name="ZOTERO_BREF_w57duOVQ9oCZ_2">
    <vt:lpwstr>tationItems":[{"id":683,"uris":["http://zotero.org/users/9696131/items/H8U3N2R5"],"itemData":{"id":683,"type":"article-journal","abstract":"Global declines in insects have sparked wide interest among scientists, politicians, and the general public. Loss o</vt:lpwstr>
  </property>
  <property fmtid="{D5CDD505-2E9C-101B-9397-08002B2CF9AE}" pid="627" name="ZOTERO_BREF_w57duOVQ9oCZ_20">
    <vt:lpwstr>","page":"8-27","source":"ScienceDirect","title":"Worldwide decline of the entomofauna: A review of its drivers","title-short":"Worldwide decline of the entomofauna","volume":"232","author":[{"family":"Sánchez-Bayo","given":"Francisco"},{"family":"Wyckhuy</vt:lpwstr>
  </property>
  <property fmtid="{D5CDD505-2E9C-101B-9397-08002B2CF9AE}" pid="628" name="ZOTERO_BREF_w57duOVQ9oCZ_21">
    <vt:lpwstr>s","given":"Kris A. G."}],"issued":{"date-parts":[["2019",4,1]]}}}],"schema":"https://github.com/citation-style-language/schema/raw/master/csl-citation.json"}</vt:lpwstr>
  </property>
  <property fmtid="{D5CDD505-2E9C-101B-9397-08002B2CF9AE}" pid="629" name="ZOTERO_BREF_w57duOVQ9oCZ_3">
    <vt:lpwstr>f insect diversity and abundance is expected to provoke cascading effects on food webs and to jeopardize ecosystem services. Our understanding of the extent and underlying causes of this decline is based on the abundance of single species or taxonomic gro</vt:lpwstr>
  </property>
  <property fmtid="{D5CDD505-2E9C-101B-9397-08002B2CF9AE}" pid="630" name="ZOTERO_BREF_w57duOVQ9oCZ_4">
    <vt:lpwstr>ups only, rather than changes in insect biomass which is more relevant for ecological functioning. Here, we used a standardized protocol to measure total insect biomass using Malaise traps, deployed over 27 years in 63 nature protection areas in Germany (</vt:lpwstr>
  </property>
  <property fmtid="{D5CDD505-2E9C-101B-9397-08002B2CF9AE}" pid="631" name="ZOTERO_BREF_w57duOVQ9oCZ_5">
    <vt:lpwstr>96 unique location-year combinations) to infer on the status and trend of local entomofauna. Our analysis estimates a seasonal decline of 76%, and mid-summer decline of 82% in flying insect biomass over the 27 years of study. We show that this decline is </vt:lpwstr>
  </property>
  <property fmtid="{D5CDD505-2E9C-101B-9397-08002B2CF9AE}" pid="632" name="ZOTERO_BREF_w57duOVQ9oCZ_6">
    <vt:lpwstr>apparent regardless of habitat type, while changes in weather, land use, and habitat characteristics cannot explain this overall decline. This yet unrecognized loss of insect biomass must be taken into account in evaluating declines in abundance of specie</vt:lpwstr>
  </property>
  <property fmtid="{D5CDD505-2E9C-101B-9397-08002B2CF9AE}" pid="633" name="ZOTERO_BREF_w57duOVQ9oCZ_7">
    <vt:lpwstr>s depending on insects as a food source, and ecosystem functioning in the European landscape.","container-title":"PLOS ONE","DOI":"10.1371/journal.pone.0185809","ISSN":"1932-6203","issue":"10","journalAbbreviation":"PLOS ONE","language":"en","page":"e0185</vt:lpwstr>
  </property>
  <property fmtid="{D5CDD505-2E9C-101B-9397-08002B2CF9AE}" pid="634" name="ZOTERO_BREF_w57duOVQ9oCZ_8">
    <vt:lpwstr>809","publisher":"Public Library of Science","source":"PLoS Journals","title":"More than 75 percent decline over 27 years in total flying insect biomass in protected areas","volume":"12","author":[{"family":"Hallmann","given":"Caspar A."},{"family":"Sorg"</vt:lpwstr>
  </property>
  <property fmtid="{D5CDD505-2E9C-101B-9397-08002B2CF9AE}" pid="635" name="ZOTERO_BREF_w57duOVQ9oCZ_9">
    <vt:lpwstr>,"given":"Martin"},{"family":"Jongejans","given":"Eelke"},{"family":"Siepel","given":"Henk"},{"family":"Hofland","given":"Nick"},{"family":"Schwan","given":"Heinz"},{"family":"Stenmans","given":"Werner"},{"family":"Müller","given":"Andreas"},{"family":"Su</vt:lpwstr>
  </property>
  <property fmtid="{D5CDD505-2E9C-101B-9397-08002B2CF9AE}" pid="636" name="ZOTERO_BREF_wVNz94G4uKfg_1">
    <vt:lpwstr>ZOTERO_ITEM CSL_CITATION {"citationID":"MGHKpT4e","properties":{"formattedCitation":"(Nolte {\\i{}et al.}, 2019)","plainCitation":"(Nolte et al., 2019)","noteIndex":0},"citationItems":[{"id":802,"uris":["http://zotero.org/users/9696131/items/GTDNACY8"],"i</vt:lpwstr>
  </property>
  <property fmtid="{D5CDD505-2E9C-101B-9397-08002B2CF9AE}" pid="637" name="ZOTERO_BREF_wVNz94G4uKfg_2">
    <vt:lpwstr>temData":{"id":802,"type":"article-journal","container-title":"Biodiversity and Conservation","DOI":"10.1007/s10531-019-01724-9","ISSN":"0960-3115, 1572-9710","issue":"5","journalAbbreviation":"Biodivers Conserv","language":"en","page":"1267-1283","source</vt:lpwstr>
  </property>
  <property fmtid="{D5CDD505-2E9C-101B-9397-08002B2CF9AE}" pid="638" name="ZOTERO_BREF_wVNz94G4uKfg_3">
    <vt:lpwstr>":"DOI.org (Crossref)","title":"Habitat specialization, distribution range size and body size drive extinction risk in carabid beetles","volume":"28","author":[{"family":"Nolte","given":"Dorothea"},{"family":"Boutaud","given":"Estève"},{"family":"Kotze","</vt:lpwstr>
  </property>
  <property fmtid="{D5CDD505-2E9C-101B-9397-08002B2CF9AE}" pid="639" name="ZOTERO_BREF_wVNz94G4uKfg_4">
    <vt:lpwstr>given":"D. Johan"},{"family":"Schuldt","given":"Andreas"},{"family":"Assmann","given":"Thorsten"}],"issued":{"date-parts":[["2019",4]]}}}],"schema":"https://github.com/citation-style-language/schema/raw/master/csl-citation.json"}</vt:lpwstr>
  </property>
  <property fmtid="{D5CDD505-2E9C-101B-9397-08002B2CF9AE}" pid="640" name="ZOTERO_BREF_y0VR3upxBudW_1">
    <vt:lpwstr>ZOTERO_ITEM CSL_CITATION {"citationID":"7EwQQGCY","properties":{"formattedCitation":"(Thomas {\\i{}et al.}, 2004; Hallmann {\\i{}et al.}, 2017)","plainCitation":"(Thomas et al., 2004; Hallmann et al., 2017)","noteIndex":0},"citationItems":[{"id":774,"uris</vt:lpwstr>
  </property>
  <property fmtid="{D5CDD505-2E9C-101B-9397-08002B2CF9AE}" pid="641" name="ZOTERO_BREF_y0VR3upxBudW_10">
    <vt:lpwstr>uses of this decline is based on the abundance of single species or taxonomic groups only, rather than changes in insect biomass which is more relevant for ecological functioning. Here, we used a standardized protocol to measure total insect biomass using</vt:lpwstr>
  </property>
  <property fmtid="{D5CDD505-2E9C-101B-9397-08002B2CF9AE}" pid="642" name="ZOTERO_BREF_y0VR3upxBudW_11">
    <vt:lpwstr> Malaise traps, deployed over 27 years in 63 nature protection areas in Germany (96 unique location-year combinations) to infer on the status and trend of local entomofauna. Our analysis estimates a seasonal decline of 76%, and mid-summer decline of 82% i</vt:lpwstr>
  </property>
  <property fmtid="{D5CDD505-2E9C-101B-9397-08002B2CF9AE}" pid="643" name="ZOTERO_BREF_y0VR3upxBudW_12">
    <vt:lpwstr>n flying insect biomass over the 27 years of study. We show that this decline is apparent regardless of habitat type, while changes in weather, land use, and habitat characteristics cannot explain this overall decline. This yet unrecognized loss of insect</vt:lpwstr>
  </property>
  <property fmtid="{D5CDD505-2E9C-101B-9397-08002B2CF9AE}" pid="644" name="ZOTERO_BREF_y0VR3upxBudW_13">
    <vt:lpwstr> biomass must be taken into account in evaluating declines in abundance of species depending on insects as a food source, and ecosystem functioning in the European landscape.","container-title":"PLOS ONE","DOI":"10.1371/journal.pone.0185809","ISSN":"1932-</vt:lpwstr>
  </property>
  <property fmtid="{D5CDD505-2E9C-101B-9397-08002B2CF9AE}" pid="645" name="ZOTERO_BREF_y0VR3upxBudW_14">
    <vt:lpwstr>6203","issue":"10","journalAbbreviation":"PLOS ONE","language":"en","page":"e0185809","publisher":"Public Library of Science","source":"PLoS Journals","title":"More than 75 percent decline over 27 years in total flying insect biomass in protected areas","</vt:lpwstr>
  </property>
  <property fmtid="{D5CDD505-2E9C-101B-9397-08002B2CF9AE}" pid="646" name="ZOTERO_BREF_y0VR3upxBudW_15">
    <vt:lpwstr>volume":"12","author":[{"family":"Hallmann","given":"Caspar A."},{"family":"Sorg","given":"Martin"},{"family":"Jongejans","given":"Eelke"},{"family":"Siepel","given":"Henk"},{"family":"Hofland","given":"Nick"},{"family":"Schwan","given":"Heinz"},{"family"</vt:lpwstr>
  </property>
  <property fmtid="{D5CDD505-2E9C-101B-9397-08002B2CF9AE}" pid="647" name="ZOTERO_BREF_y0VR3upxBudW_16">
    <vt:lpwstr>:"Stenmans","given":"Werner"},{"family":"Müller","given":"Andreas"},{"family":"Sumser","given":"Hubert"},{"family":"Hörren","given":"Thomas"},{"family":"Goulson","given":"Dave"},{"family":"Kroon","given":"Hans","dropping-particle":"de"}],"issued":{"date-p</vt:lpwstr>
  </property>
  <property fmtid="{D5CDD505-2E9C-101B-9397-08002B2CF9AE}" pid="648" name="ZOTERO_BREF_y0VR3upxBudW_17">
    <vt:lpwstr>arts":[["2017",10,18]]}}}],"schema":"https://github.com/citation-style-language/schema/raw/master/csl-citation.json"}</vt:lpwstr>
  </property>
  <property fmtid="{D5CDD505-2E9C-101B-9397-08002B2CF9AE}" pid="649" name="ZOTERO_BREF_y0VR3upxBudW_2">
    <vt:lpwstr>":["http://zotero.org/users/9696131/items/WD3SZBWN"],"itemData":{"id":774,"type":"article-journal","abstract":"There is growing concern about increased population, regional, and global extinctions of species. A key question is whether extinction rates for</vt:lpwstr>
  </property>
  <property fmtid="{D5CDD505-2E9C-101B-9397-08002B2CF9AE}" pid="650" name="ZOTERO_BREF_y0VR3upxBudW_3">
    <vt:lpwstr> one group of organisms are representative of other taxa. We present a comparison at the national scale of population and regional extinctions of birds, butterflies, and vascular plants from Britain in recent decades. Butterflies experienced the greatest </vt:lpwstr>
  </property>
  <property fmtid="{D5CDD505-2E9C-101B-9397-08002B2CF9AE}" pid="651" name="ZOTERO_BREF_y0VR3upxBudW_4">
    <vt:lpwstr>net losses, disappearing on average from 13% of their previously occupied 10-kilometer squares. If insects elsewhere in the world are similarly sensitive, the known global extinction rates of vertebrate and plant species have an unrecorded parallel among </vt:lpwstr>
  </property>
  <property fmtid="{D5CDD505-2E9C-101B-9397-08002B2CF9AE}" pid="652" name="ZOTERO_BREF_y0VR3upxBudW_5">
    <vt:lpwstr>the invertebrates, strengthening the hypothesis that the natural world is experiencing the sixth major extinction event in its history.","container-title":"Science","DOI":"10.1126/science.1095046","ISSN":"1095-9203","issue":"5665","journalAbbreviation":"S</vt:lpwstr>
  </property>
  <property fmtid="{D5CDD505-2E9C-101B-9397-08002B2CF9AE}" pid="653" name="ZOTERO_BREF_y0VR3upxBudW_6">
    <vt:lpwstr>cience","language":"eng","page":"1879-1881","PMID":"15031508","publisher-place":"New York, N.Y.","source":"PubMed","title":"Comparative losses of British butterflies, birds, and plants and the global extinction crisis","volume":"303","author":[{"family":"</vt:lpwstr>
  </property>
  <property fmtid="{D5CDD505-2E9C-101B-9397-08002B2CF9AE}" pid="654" name="ZOTERO_BREF_y0VR3upxBudW_7">
    <vt:lpwstr>Thomas","given":"J. A."},{"family":"Telfer","given":"M. G."},{"family":"Roy","given":"D. B."},{"family":"Preston","given":"C. D."},{"family":"Greenwood","given":"J. J. D."},{"family":"Asher","given":"J."},{"family":"Fox","given":"R."},{"family":"Clarke","</vt:lpwstr>
  </property>
  <property fmtid="{D5CDD505-2E9C-101B-9397-08002B2CF9AE}" pid="655" name="ZOTERO_BREF_y0VR3upxBudW_8">
    <vt:lpwstr>given":"R. T."},{"family":"Lawton","given":"J. H."}],"issued":{"date-parts":[["2004",3,19]]}}},{"id":683,"uris":["http://zotero.org/users/9696131/items/H8U3N2R5"],"itemData":{"id":683,"type":"article-journal","abstract":"Global declines in insects have sp</vt:lpwstr>
  </property>
  <property fmtid="{D5CDD505-2E9C-101B-9397-08002B2CF9AE}" pid="656" name="ZOTERO_BREF_y0VR3upxBudW_9">
    <vt:lpwstr>arked wide interest among scientists, politicians, and the general public. Loss of insect diversity and abundance is expected to provoke cascading effects on food webs and to jeopardize ecosystem services. Our understanding of the extent and underlying ca</vt:lpwstr>
  </property>
  <property fmtid="{D5CDD505-2E9C-101B-9397-08002B2CF9AE}" pid="657" name="ZOTERO_BREF_yl6driMHtVJx_1">
    <vt:lpwstr>ZOTERO_ITEM CSL_CITATION {"citationID":"GULl6eek","properties":{"formattedCitation":"(Farias and Hern\\uc0\\u225{}ndez, 2017)","plainCitation":"(Farias and Hernández, 2017)","noteIndex":0},"citationItems":[{"id":818,"uris":["http://zotero.org/users/969613</vt:lpwstr>
  </property>
  <property fmtid="{D5CDD505-2E9C-101B-9397-08002B2CF9AE}" pid="658" name="ZOTERO_BREF_yl6driMHtVJx_10">
    <vt:lpwstr/>
  </property>
  <property fmtid="{D5CDD505-2E9C-101B-9397-08002B2CF9AE}" pid="659" name="ZOTERO_BREF_yl6driMHtVJx_11">
    <vt:lpwstr/>
  </property>
  <property fmtid="{D5CDD505-2E9C-101B-9397-08002B2CF9AE}" pid="660" name="ZOTERO_BREF_yl6driMHtVJx_12">
    <vt:lpwstr/>
  </property>
  <property fmtid="{D5CDD505-2E9C-101B-9397-08002B2CF9AE}" pid="661" name="ZOTERO_BREF_yl6driMHtVJx_13">
    <vt:lpwstr/>
  </property>
  <property fmtid="{D5CDD505-2E9C-101B-9397-08002B2CF9AE}" pid="662" name="ZOTERO_BREF_yl6driMHtVJx_14">
    <vt:lpwstr/>
  </property>
  <property fmtid="{D5CDD505-2E9C-101B-9397-08002B2CF9AE}" pid="663" name="ZOTERO_BREF_yl6driMHtVJx_15">
    <vt:lpwstr/>
  </property>
  <property fmtid="{D5CDD505-2E9C-101B-9397-08002B2CF9AE}" pid="664" name="ZOTERO_BREF_yl6driMHtVJx_16">
    <vt:lpwstr/>
  </property>
  <property fmtid="{D5CDD505-2E9C-101B-9397-08002B2CF9AE}" pid="665" name="ZOTERO_BREF_yl6driMHtVJx_17">
    <vt:lpwstr/>
  </property>
  <property fmtid="{D5CDD505-2E9C-101B-9397-08002B2CF9AE}" pid="666" name="ZOTERO_BREF_yl6driMHtVJx_18">
    <vt:lpwstr/>
  </property>
  <property fmtid="{D5CDD505-2E9C-101B-9397-08002B2CF9AE}" pid="667" name="ZOTERO_BREF_yl6driMHtVJx_19">
    <vt:lpwstr/>
  </property>
  <property fmtid="{D5CDD505-2E9C-101B-9397-08002B2CF9AE}" pid="668" name="ZOTERO_BREF_yl6driMHtVJx_2">
    <vt:lpwstr>1/items/YG6VY4YA"],"itemData":{"id":818,"type":"article-journal","container-title":"Revista Brasileira de Ciência do Solo","DOI":"10.1590/18069657rbcs20160248","ISSN":"0100-0683","issue":"0","journalAbbreviation":"Rev. Bras. Ciênc. Solo","source":"DOI.org</vt:lpwstr>
  </property>
  <property fmtid="{D5CDD505-2E9C-101B-9397-08002B2CF9AE}" pid="669" name="ZOTERO_BREF_yl6driMHtVJx_20">
    <vt:lpwstr/>
  </property>
  <property fmtid="{D5CDD505-2E9C-101B-9397-08002B2CF9AE}" pid="670" name="ZOTERO_BREF_yl6driMHtVJx_3">
    <vt:lpwstr> (Crossref)","title":"Dung Beetles Associated with Agroecosystems of Southern Brazil: Relationship with Soil Properties","title-short":"Dung Beetles Associated with Agroecosystems of Southern Brazil","URL":"http://www.scielo.br/scielo.php?script=sci_artte</vt:lpwstr>
  </property>
  <property fmtid="{D5CDD505-2E9C-101B-9397-08002B2CF9AE}" pid="671" name="ZOTERO_BREF_yl6driMHtVJx_4">
    <vt:lpwstr>xt&amp;pid=S0100-06832017000100407&amp;lng=en&amp;tlng=en","volume":"41","author":[{"family":"Farias","given":"Patrícia Menegaz De"},{"family":"Hernández","given":"Malva Isabel Medina"}],"accessed":{"date-parts":[["2026",4,6]]},"issued":{"date-parts":[["2017"]]}}}],"</vt:lpwstr>
  </property>
  <property fmtid="{D5CDD505-2E9C-101B-9397-08002B2CF9AE}" pid="672" name="ZOTERO_BREF_yl6driMHtVJx_5">
    <vt:lpwstr>schema":"https://github.com/citation-style-language/schema/raw/master/csl-citation.json"}</vt:lpwstr>
  </property>
  <property fmtid="{D5CDD505-2E9C-101B-9397-08002B2CF9AE}" pid="673" name="ZOTERO_BREF_yl6driMHtVJx_6">
    <vt:lpwstr/>
  </property>
  <property fmtid="{D5CDD505-2E9C-101B-9397-08002B2CF9AE}" pid="674" name="ZOTERO_BREF_yl6driMHtVJx_7">
    <vt:lpwstr/>
  </property>
  <property fmtid="{D5CDD505-2E9C-101B-9397-08002B2CF9AE}" pid="675" name="ZOTERO_BREF_yl6driMHtVJx_8">
    <vt:lpwstr/>
  </property>
  <property fmtid="{D5CDD505-2E9C-101B-9397-08002B2CF9AE}" pid="676" name="ZOTERO_BREF_yl6driMHtVJx_9">
    <vt:lpwstr/>
  </property>
  <property fmtid="{D5CDD505-2E9C-101B-9397-08002B2CF9AE}" pid="677" name="ZOTERO_BREF_yrj9HGAuerJ0_1">
    <vt:lpwstr>ZOTERO_ITEM CSL_CITATION {"citationID":"IYRU0D7J","properties":{"formattedCitation":"(New, 2022)","plainCitation":"(New, 2022)","noteIndex":0},"citationItems":[{"id":43,"uris":["http://zotero.org/users/9696131/items/AQB96NNM"],"itemData":{"id":43,"type":"</vt:lpwstr>
  </property>
  <property fmtid="{D5CDD505-2E9C-101B-9397-08002B2CF9AE}" pid="678" name="ZOTERO_BREF_yrj9HGAuerJ0_2">
    <vt:lpwstr>chapter","container-title":"Insect Diversity, Declines and Conservation in Australia","ISBN":"978-3-030-90133-2","language":"en","note":"collection-title: Fascinating Life Sciences\nDOI: 10.1007/978-3-030-90134-9_6","page":"99-116","publisher":"Springer I</vt:lpwstr>
  </property>
  <property fmtid="{D5CDD505-2E9C-101B-9397-08002B2CF9AE}" pid="679" name="ZOTERO_BREF_yrj9HGAuerJ0_3">
    <vt:lpwstr>nternational Publishing","publisher-place":"Cham","source":"DOI.org (Crossref)","title":"Insect Conservation Need in the Southern Hemisphere","URL":"https://link.springer.com/10.1007/978-3-030-90134-9_6","container-author":[{"family":"New","given":"Tim R.</vt:lpwstr>
  </property>
  <property fmtid="{D5CDD505-2E9C-101B-9397-08002B2CF9AE}" pid="680" name="ZOTERO_BREF_yrj9HGAuerJ0_4">
    <vt:lpwstr>"}],"author":[{"family":"New","given":"Tim R."}],"accessed":{"date-parts":[["2023",6,9]]},"issued":{"date-parts":[["2022"]]}}}],"schema":"https://github.com/citation-style-language/schema/raw/master/csl-citation.json"}</vt:lpwstr>
  </property>
  <property fmtid="{D5CDD505-2E9C-101B-9397-08002B2CF9AE}" pid="681" name="ZOTERO_PREF_1">
    <vt:lpwstr>&lt;data data-version="3" zotero-version="7.0.32"&gt;&lt;session id="rWf1pZZP"/&gt;&lt;style id="http://www.zotero.org/styles/harvard-cite-them-right-no-et-al" locale="en-GB" hasBibliography="1" bibliographyStyleHasBeenSet="1"/&gt;&lt;prefs&gt;&lt;pref name="fieldType" value="Bookm</vt:lpwstr>
  </property>
  <property fmtid="{D5CDD505-2E9C-101B-9397-08002B2CF9AE}" pid="682" name="ZOTERO_PREF_2">
    <vt:lpwstr>ark"/&gt;&lt;/prefs&gt;&lt;/data&gt;</vt:lpwstr>
  </property>
</Properties>
</file>